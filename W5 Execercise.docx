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CAFB" w14:textId="2FE98F01" w:rsidR="005A51D1" w:rsidRDefault="00AC2151" w:rsidP="005A51D1">
      <w:pPr>
        <w:jc w:val="center"/>
        <w:rPr>
          <w:rFonts w:asciiTheme="minorHAnsi" w:hAnsiTheme="minorHAnsi"/>
          <w:sz w:val="40"/>
          <w:szCs w:val="40"/>
        </w:rPr>
      </w:pPr>
      <w:r w:rsidRPr="00BA042D">
        <w:rPr>
          <w:rFonts w:asciiTheme="minorHAnsi" w:hAnsiTheme="minorHAnsi"/>
          <w:sz w:val="40"/>
          <w:szCs w:val="40"/>
        </w:rPr>
        <w:t xml:space="preserve">Week </w:t>
      </w:r>
      <w:r w:rsidR="00D710EB">
        <w:rPr>
          <w:rFonts w:asciiTheme="minorHAnsi" w:hAnsiTheme="minorHAnsi"/>
          <w:sz w:val="40"/>
          <w:szCs w:val="40"/>
        </w:rPr>
        <w:t>5</w:t>
      </w:r>
    </w:p>
    <w:p w14:paraId="0BE9E5FD" w14:textId="77777777" w:rsidR="00AC2151" w:rsidRPr="000C51E3" w:rsidRDefault="000C51E3" w:rsidP="005A51D1">
      <w:pPr>
        <w:jc w:val="center"/>
        <w:rPr>
          <w:rFonts w:asciiTheme="minorHAnsi" w:hAnsiTheme="minorHAnsi" w:cs="Arial"/>
          <w:sz w:val="40"/>
          <w:szCs w:val="40"/>
          <w:lang w:eastAsia="en-GB"/>
        </w:rPr>
      </w:pPr>
      <w:r w:rsidRPr="000C51E3">
        <w:rPr>
          <w:rFonts w:asciiTheme="minorHAnsi" w:hAnsiTheme="minorHAnsi" w:cs="Arial"/>
          <w:sz w:val="40"/>
          <w:szCs w:val="40"/>
          <w:lang w:eastAsia="en-GB"/>
        </w:rPr>
        <w:t>Practical Exercises</w:t>
      </w:r>
    </w:p>
    <w:p w14:paraId="0B21F48E" w14:textId="61666146" w:rsidR="00181024" w:rsidRDefault="00F8329B" w:rsidP="00F8329B">
      <w:p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You are working on a software development project to build a software for management of </w:t>
      </w:r>
      <w:r w:rsidR="0096051C">
        <w:rPr>
          <w:rFonts w:asciiTheme="minorHAnsi" w:hAnsiTheme="minorHAnsi" w:cs="Arial"/>
          <w:lang w:eastAsia="en-GB"/>
        </w:rPr>
        <w:t>personnel at the university</w:t>
      </w:r>
      <w:r>
        <w:rPr>
          <w:rFonts w:asciiTheme="minorHAnsi" w:hAnsiTheme="minorHAnsi" w:cs="Arial"/>
          <w:lang w:eastAsia="en-GB"/>
        </w:rPr>
        <w:t>:</w:t>
      </w:r>
    </w:p>
    <w:p w14:paraId="377602BA" w14:textId="77777777" w:rsidR="00F8329B" w:rsidRDefault="00F8329B" w:rsidP="00F8329B">
      <w:pPr>
        <w:rPr>
          <w:rFonts w:asciiTheme="minorHAnsi" w:hAnsiTheme="minorHAnsi" w:cs="Arial"/>
          <w:lang w:eastAsia="en-GB"/>
        </w:rPr>
      </w:pPr>
    </w:p>
    <w:p w14:paraId="2EAD273D" w14:textId="748FBFAB" w:rsidR="00F8329B" w:rsidRDefault="00F8329B" w:rsidP="00F8329B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Create a class called “</w:t>
      </w:r>
      <w:r w:rsidR="0096051C">
        <w:rPr>
          <w:rFonts w:asciiTheme="minorHAnsi" w:hAnsiTheme="minorHAnsi"/>
        </w:rPr>
        <w:t>Person</w:t>
      </w:r>
      <w:r>
        <w:rPr>
          <w:rFonts w:asciiTheme="minorHAnsi" w:hAnsiTheme="minorHAnsi"/>
        </w:rPr>
        <w:t xml:space="preserve">”, the information assigned for a </w:t>
      </w:r>
      <w:r w:rsidR="0096051C">
        <w:rPr>
          <w:rFonts w:asciiTheme="minorHAnsi" w:hAnsiTheme="minorHAnsi"/>
        </w:rPr>
        <w:t>person</w:t>
      </w:r>
      <w:r>
        <w:rPr>
          <w:rFonts w:asciiTheme="minorHAnsi" w:hAnsiTheme="minorHAnsi"/>
        </w:rPr>
        <w:t xml:space="preserve"> are their </w:t>
      </w:r>
      <w:r w:rsidR="0096051C">
        <w:rPr>
          <w:rFonts w:asciiTheme="minorHAnsi" w:hAnsiTheme="minorHAnsi"/>
        </w:rPr>
        <w:t>Full name and date of birth</w:t>
      </w:r>
      <w:r>
        <w:rPr>
          <w:rFonts w:asciiTheme="minorHAnsi" w:hAnsiTheme="minorHAnsi"/>
        </w:rPr>
        <w:t>.</w:t>
      </w:r>
    </w:p>
    <w:p w14:paraId="60D6EF76" w14:textId="5AE2B419" w:rsidR="00F8329B" w:rsidRDefault="00F8329B" w:rsidP="00F8329B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Fr</w:t>
      </w:r>
      <w:r w:rsidR="0096051C">
        <w:rPr>
          <w:rFonts w:asciiTheme="minorHAnsi" w:hAnsiTheme="minorHAnsi"/>
        </w:rPr>
        <w:t>om that class, derive a class called “Student” and class called “Staff”.</w:t>
      </w:r>
      <w:r>
        <w:rPr>
          <w:rFonts w:asciiTheme="minorHAnsi" w:hAnsiTheme="minorHAnsi"/>
        </w:rPr>
        <w:t xml:space="preserve"> </w:t>
      </w:r>
      <w:r w:rsidR="0096051C">
        <w:rPr>
          <w:rFonts w:asciiTheme="minorHAnsi" w:hAnsiTheme="minorHAnsi"/>
        </w:rPr>
        <w:t xml:space="preserve">For a student the added attributes should be the </w:t>
      </w:r>
      <w:r>
        <w:rPr>
          <w:rFonts w:asciiTheme="minorHAnsi" w:hAnsiTheme="minorHAnsi"/>
        </w:rPr>
        <w:t>student</w:t>
      </w:r>
      <w:r w:rsidR="0096051C">
        <w:rPr>
          <w:rFonts w:asciiTheme="minorHAnsi" w:hAnsiTheme="minorHAnsi"/>
        </w:rPr>
        <w:t xml:space="preserve"> number and their average mark</w:t>
      </w:r>
      <w:r>
        <w:rPr>
          <w:rFonts w:asciiTheme="minorHAnsi" w:hAnsiTheme="minorHAnsi"/>
        </w:rPr>
        <w:t xml:space="preserve">, </w:t>
      </w:r>
      <w:r w:rsidR="0096051C">
        <w:rPr>
          <w:rFonts w:asciiTheme="minorHAnsi" w:hAnsiTheme="minorHAnsi"/>
        </w:rPr>
        <w:t>for “Staff” the additional attributes should be the staff ID as well as their income.</w:t>
      </w:r>
    </w:p>
    <w:p w14:paraId="31C1AB23" w14:textId="77777777" w:rsidR="0096051C" w:rsidRDefault="00F8329B" w:rsidP="0096051C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 a given </w:t>
      </w:r>
      <w:r w:rsidR="0096051C">
        <w:rPr>
          <w:rFonts w:asciiTheme="minorHAnsi" w:hAnsiTheme="minorHAnsi"/>
        </w:rPr>
        <w:t>person, a function to give their full name should be defined.</w:t>
      </w:r>
    </w:p>
    <w:p w14:paraId="50417413" w14:textId="601D57B9" w:rsidR="00F8329B" w:rsidRDefault="0096051C" w:rsidP="0096051C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 a given person, a function to give their classification “Student” or “Staff” should be defined. </w:t>
      </w:r>
    </w:p>
    <w:p w14:paraId="34B0948E" w14:textId="4B6ED4DF" w:rsidR="004A21F7" w:rsidRDefault="004A21F7" w:rsidP="004A21F7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Create another class called “</w:t>
      </w:r>
      <w:proofErr w:type="spellStart"/>
      <w:r>
        <w:rPr>
          <w:rFonts w:asciiTheme="minorHAnsi" w:hAnsiTheme="minorHAnsi"/>
        </w:rPr>
        <w:t>ModuleRecord</w:t>
      </w:r>
      <w:proofErr w:type="spellEnd"/>
      <w:r>
        <w:rPr>
          <w:rFonts w:asciiTheme="minorHAnsi" w:hAnsiTheme="minorHAnsi"/>
        </w:rPr>
        <w:t xml:space="preserve">” to keep a record of all students </w:t>
      </w:r>
      <w:r w:rsidR="0096051C">
        <w:rPr>
          <w:rFonts w:asciiTheme="minorHAnsi" w:hAnsiTheme="minorHAnsi"/>
        </w:rPr>
        <w:t xml:space="preserve">and staff </w:t>
      </w:r>
      <w:r>
        <w:rPr>
          <w:rFonts w:asciiTheme="minorHAnsi" w:hAnsiTheme="minorHAnsi"/>
        </w:rPr>
        <w:t xml:space="preserve">registered on a module, a student can be added to the module by a line </w:t>
      </w:r>
      <w:r w:rsidR="00E60894">
        <w:rPr>
          <w:rFonts w:asciiTheme="minorHAnsi" w:hAnsiTheme="minorHAnsi"/>
        </w:rPr>
        <w:t xml:space="preserve">of </w:t>
      </w:r>
      <w:r>
        <w:rPr>
          <w:rFonts w:asciiTheme="minorHAnsi" w:hAnsiTheme="minorHAnsi"/>
        </w:rPr>
        <w:t>code like:</w:t>
      </w:r>
    </w:p>
    <w:p w14:paraId="707BD5A1" w14:textId="059D4335" w:rsidR="004A21F7" w:rsidRDefault="004A21F7" w:rsidP="004A21F7">
      <w:pPr>
        <w:pStyle w:val="ListParagraph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ELEC362 += </w:t>
      </w:r>
      <w:proofErr w:type="spellStart"/>
      <w:proofErr w:type="gramStart"/>
      <w:r>
        <w:rPr>
          <w:rFonts w:asciiTheme="minorHAnsi" w:hAnsiTheme="minorHAnsi"/>
        </w:rPr>
        <w:t>Moha</w:t>
      </w:r>
      <w:r w:rsidR="00E60894">
        <w:rPr>
          <w:rFonts w:asciiTheme="minorHAnsi" w:hAnsiTheme="minorHAnsi"/>
        </w:rPr>
        <w:t>m</w:t>
      </w:r>
      <w:r>
        <w:rPr>
          <w:rFonts w:asciiTheme="minorHAnsi" w:hAnsiTheme="minorHAnsi"/>
        </w:rPr>
        <w:t>m</w:t>
      </w:r>
      <w:r w:rsidR="00E60894">
        <w:rPr>
          <w:rFonts w:asciiTheme="minorHAnsi" w:hAnsiTheme="minorHAnsi"/>
        </w:rPr>
        <w:t>a</w:t>
      </w:r>
      <w:r>
        <w:rPr>
          <w:rFonts w:asciiTheme="minorHAnsi" w:hAnsiTheme="minorHAnsi"/>
        </w:rPr>
        <w:t>dHasan</w:t>
      </w:r>
      <w:proofErr w:type="spellEnd"/>
      <w:r>
        <w:rPr>
          <w:rFonts w:asciiTheme="minorHAnsi" w:hAnsiTheme="minorHAnsi"/>
        </w:rPr>
        <w:t>;</w:t>
      </w:r>
      <w:proofErr w:type="gramEnd"/>
    </w:p>
    <w:p w14:paraId="17346A49" w14:textId="423E4D96" w:rsidR="0096051C" w:rsidRDefault="0096051C" w:rsidP="0096051C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>The added entry c</w:t>
      </w:r>
      <w:r w:rsidR="005D08F3">
        <w:rPr>
          <w:rFonts w:asciiTheme="minorHAnsi" w:hAnsiTheme="minorHAnsi"/>
        </w:rPr>
        <w:t xml:space="preserve">an </w:t>
      </w:r>
      <w:r>
        <w:rPr>
          <w:rFonts w:asciiTheme="minorHAnsi" w:hAnsiTheme="minorHAnsi"/>
        </w:rPr>
        <w:t xml:space="preserve">be a staff or a student. </w:t>
      </w:r>
    </w:p>
    <w:p w14:paraId="61032E42" w14:textId="39109EAD" w:rsidR="004A21F7" w:rsidRPr="0096051C" w:rsidRDefault="0096051C" w:rsidP="0096051C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proofErr w:type="spellStart"/>
      <w:r>
        <w:rPr>
          <w:rFonts w:asciiTheme="minorHAnsi" w:hAnsiTheme="minorHAnsi"/>
        </w:rPr>
        <w:t>ModuleRecord</w:t>
      </w:r>
      <w:proofErr w:type="spellEnd"/>
      <w:r>
        <w:rPr>
          <w:rFonts w:asciiTheme="minorHAnsi" w:hAnsiTheme="minorHAnsi"/>
        </w:rPr>
        <w:t xml:space="preserve"> class should have a function to list all staff on the module and another function to list all the students registered on the module.</w:t>
      </w:r>
    </w:p>
    <w:p w14:paraId="42736B05" w14:textId="77777777" w:rsidR="004A21F7" w:rsidRDefault="004A21F7" w:rsidP="004A21F7">
      <w:pPr>
        <w:pStyle w:val="ListParagraph"/>
        <w:rPr>
          <w:rFonts w:asciiTheme="minorHAnsi" w:hAnsiTheme="minorHAnsi"/>
        </w:rPr>
      </w:pPr>
    </w:p>
    <w:p w14:paraId="66010898" w14:textId="6F392D0A" w:rsidR="00DF3F4E" w:rsidRDefault="0096051C" w:rsidP="004A21F7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Use STL containers to write this code. </w:t>
      </w:r>
      <w:r w:rsidR="00DF3F4E">
        <w:rPr>
          <w:rFonts w:asciiTheme="minorHAnsi" w:hAnsiTheme="minorHAnsi"/>
        </w:rPr>
        <w:t xml:space="preserve"> </w:t>
      </w:r>
    </w:p>
    <w:p w14:paraId="356A6BD8" w14:textId="77777777" w:rsidR="00C56B5E" w:rsidRDefault="00C56B5E" w:rsidP="004A21F7">
      <w:pPr>
        <w:pStyle w:val="ListParagraph"/>
        <w:rPr>
          <w:rFonts w:asciiTheme="minorHAnsi" w:hAnsiTheme="minorHAnsi"/>
        </w:rPr>
      </w:pPr>
    </w:p>
    <w:p w14:paraId="08C77357" w14:textId="375C13C8" w:rsidR="00C56B5E" w:rsidRDefault="00C56B5E" w:rsidP="004A21F7">
      <w:pPr>
        <w:pStyle w:val="ListParagraph"/>
        <w:rPr>
          <w:rFonts w:asciiTheme="minorHAnsi" w:hAnsiTheme="minorHAnsi"/>
        </w:rPr>
      </w:pPr>
      <w:r>
        <w:rPr>
          <w:rFonts w:asciiTheme="minorHAnsi" w:hAnsiTheme="minorHAnsi"/>
        </w:rPr>
        <w:t>When defining classes, use the two files convention.</w:t>
      </w:r>
    </w:p>
    <w:p w14:paraId="712C65D3" w14:textId="77777777" w:rsidR="00C56B5E" w:rsidRDefault="00C56B5E" w:rsidP="004A21F7">
      <w:pPr>
        <w:pStyle w:val="ListParagraph"/>
        <w:rPr>
          <w:rFonts w:asciiTheme="minorHAnsi" w:hAnsiTheme="minorHAnsi"/>
        </w:rPr>
      </w:pPr>
    </w:p>
    <w:p w14:paraId="3B1438AF" w14:textId="77777777" w:rsidR="004A21F7" w:rsidRPr="004A21F7" w:rsidRDefault="004A21F7" w:rsidP="004A21F7">
      <w:pPr>
        <w:pStyle w:val="ListParagraph"/>
        <w:rPr>
          <w:rFonts w:asciiTheme="minorHAnsi" w:hAnsiTheme="minorHAnsi"/>
        </w:rPr>
      </w:pPr>
    </w:p>
    <w:p w14:paraId="78B921DA" w14:textId="77777777" w:rsidR="004A21F7" w:rsidRPr="004A21F7" w:rsidRDefault="004A21F7" w:rsidP="004A21F7">
      <w:pPr>
        <w:rPr>
          <w:rFonts w:asciiTheme="minorHAnsi" w:hAnsiTheme="minorHAnsi"/>
        </w:rPr>
      </w:pPr>
    </w:p>
    <w:p w14:paraId="21550AA0" w14:textId="75354CA8" w:rsidR="00AF3273" w:rsidRPr="00FA586B" w:rsidRDefault="00AF3273" w:rsidP="00FA586B">
      <w:pPr>
        <w:pStyle w:val="ListParagraph"/>
        <w:ind w:left="644"/>
        <w:rPr>
          <w:rFonts w:asciiTheme="minorHAnsi" w:hAnsiTheme="minorHAnsi"/>
        </w:rPr>
      </w:pPr>
    </w:p>
    <w:p w14:paraId="30AFB099" w14:textId="77777777" w:rsidR="006C0CD0" w:rsidRDefault="006C0CD0" w:rsidP="00A97732">
      <w:pPr>
        <w:pStyle w:val="ListParagraph"/>
        <w:rPr>
          <w:rFonts w:asciiTheme="minorHAnsi" w:hAnsiTheme="minorHAnsi" w:cs="Arial"/>
          <w:lang w:eastAsia="en-GB"/>
        </w:rPr>
      </w:pPr>
    </w:p>
    <w:p w14:paraId="0436012C" w14:textId="77777777" w:rsidR="00C2063B" w:rsidRPr="000B7FC6" w:rsidRDefault="00C2063B" w:rsidP="00181024">
      <w:pPr>
        <w:pStyle w:val="ListParagraph"/>
        <w:rPr>
          <w:rFonts w:asciiTheme="minorHAnsi" w:hAnsiTheme="minorHAnsi"/>
        </w:rPr>
      </w:pPr>
    </w:p>
    <w:sectPr w:rsidR="00C2063B" w:rsidRPr="000B7FC6" w:rsidSect="005226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242" w:right="1268" w:bottom="1440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437B" w14:textId="77777777" w:rsidR="00175CF3" w:rsidRDefault="00175CF3">
      <w:r>
        <w:separator/>
      </w:r>
    </w:p>
  </w:endnote>
  <w:endnote w:type="continuationSeparator" w:id="0">
    <w:p w14:paraId="51600D1B" w14:textId="77777777" w:rsidR="00175CF3" w:rsidRDefault="00175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7E742" w14:textId="77777777" w:rsidR="00181024" w:rsidRDefault="001810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412493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0"/>
        <w:szCs w:val="20"/>
      </w:rPr>
    </w:sdtEndPr>
    <w:sdtContent>
      <w:p w14:paraId="636C67A9" w14:textId="221FDA70" w:rsidR="00522676" w:rsidRDefault="006805F9" w:rsidP="007820AB">
        <w:pPr>
          <w:pStyle w:val="Footer"/>
          <w:jc w:val="right"/>
        </w:pPr>
        <w:r>
          <w:rPr>
            <w:rFonts w:asciiTheme="minorHAnsi" w:hAnsiTheme="minorHAnsi"/>
            <w:sz w:val="22"/>
            <w:szCs w:val="22"/>
          </w:rPr>
          <w:t>20</w:t>
        </w:r>
        <w:r w:rsidR="007820AB">
          <w:rPr>
            <w:rFonts w:asciiTheme="minorHAnsi" w:hAnsiTheme="minorHAnsi"/>
            <w:sz w:val="22"/>
            <w:szCs w:val="22"/>
          </w:rPr>
          <w:t>2</w:t>
        </w:r>
        <w:r w:rsidR="009E14A2">
          <w:rPr>
            <w:rFonts w:asciiTheme="minorHAnsi" w:hAnsiTheme="minorHAnsi"/>
            <w:sz w:val="22"/>
            <w:szCs w:val="22"/>
          </w:rPr>
          <w:t>5</w:t>
        </w:r>
        <w:r>
          <w:rPr>
            <w:rFonts w:asciiTheme="minorHAnsi" w:hAnsiTheme="minorHAnsi"/>
            <w:sz w:val="22"/>
            <w:szCs w:val="22"/>
          </w:rPr>
          <w:t>/</w:t>
        </w:r>
        <w:r w:rsidR="0072433A">
          <w:rPr>
            <w:rFonts w:asciiTheme="minorHAnsi" w:hAnsiTheme="minorHAnsi"/>
            <w:sz w:val="22"/>
            <w:szCs w:val="22"/>
          </w:rPr>
          <w:t>2</w:t>
        </w:r>
        <w:r w:rsidR="009E14A2">
          <w:rPr>
            <w:rFonts w:asciiTheme="minorHAnsi" w:hAnsiTheme="minorHAnsi"/>
            <w:sz w:val="22"/>
            <w:szCs w:val="22"/>
          </w:rPr>
          <w:t>6</w:t>
        </w:r>
        <w:r w:rsidR="00522676">
          <w:rPr>
            <w:rFonts w:asciiTheme="minorHAnsi" w:hAnsiTheme="minorHAnsi"/>
            <w:sz w:val="22"/>
            <w:szCs w:val="22"/>
          </w:rPr>
          <w:tab/>
          <w:t>E</w:t>
        </w:r>
        <w:r w:rsidR="00522676" w:rsidRPr="0070057C">
          <w:rPr>
            <w:rFonts w:asciiTheme="minorHAnsi" w:hAnsiTheme="minorHAnsi"/>
            <w:sz w:val="22"/>
            <w:szCs w:val="22"/>
          </w:rPr>
          <w:t>LEC362 - Application Development using C++</w:t>
        </w:r>
        <w:r w:rsidR="00522676">
          <w:rPr>
            <w:rFonts w:asciiTheme="minorHAnsi" w:hAnsiTheme="minorHAnsi"/>
            <w:sz w:val="22"/>
            <w:szCs w:val="22"/>
          </w:rPr>
          <w:tab/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begin"/>
        </w:r>
        <w:r w:rsidR="00522676" w:rsidRPr="00522676">
          <w:rPr>
            <w:rFonts w:asciiTheme="minorHAnsi" w:hAnsiTheme="minorHAnsi"/>
            <w:sz w:val="20"/>
            <w:szCs w:val="20"/>
          </w:rPr>
          <w:instrText xml:space="preserve"> PAGE   \* MERGEFORMAT </w:instrText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separate"/>
        </w:r>
        <w:r w:rsidR="00FA1382">
          <w:rPr>
            <w:rFonts w:asciiTheme="minorHAnsi" w:hAnsiTheme="minorHAnsi"/>
            <w:noProof/>
            <w:sz w:val="20"/>
            <w:szCs w:val="20"/>
          </w:rPr>
          <w:t>1</w:t>
        </w:r>
        <w:r w:rsidR="00522676" w:rsidRPr="00522676">
          <w:rPr>
            <w:rFonts w:asciiTheme="minorHAnsi" w:hAnsiTheme="minorHAnsi"/>
            <w:noProof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53FF" w14:textId="77777777" w:rsidR="00181024" w:rsidRDefault="00181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5BAD" w14:textId="77777777" w:rsidR="00175CF3" w:rsidRDefault="00175CF3">
      <w:r>
        <w:separator/>
      </w:r>
    </w:p>
  </w:footnote>
  <w:footnote w:type="continuationSeparator" w:id="0">
    <w:p w14:paraId="6E67E889" w14:textId="77777777" w:rsidR="00175CF3" w:rsidRDefault="00175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3D4C" w14:textId="77777777" w:rsidR="00181024" w:rsidRDefault="001810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CDAE" w14:textId="77777777" w:rsidR="000A5778" w:rsidRPr="00522676" w:rsidRDefault="0070057C" w:rsidP="00522676">
    <w:pPr>
      <w:rPr>
        <w:noProof/>
        <w:szCs w:val="20"/>
        <w:lang w:eastAsia="en-GB"/>
      </w:rPr>
    </w:pPr>
    <w:r>
      <w:rPr>
        <w:noProof/>
        <w:szCs w:val="20"/>
        <w:lang w:eastAsia="en-GB"/>
      </w:rPr>
      <w:drawing>
        <wp:anchor distT="0" distB="0" distL="114300" distR="114300" simplePos="0" relativeHeight="251657216" behindDoc="1" locked="0" layoutInCell="1" allowOverlap="1" wp14:anchorId="4DA61DC3" wp14:editId="78D09E60">
          <wp:simplePos x="0" y="0"/>
          <wp:positionH relativeFrom="column">
            <wp:posOffset>-900748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4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B38E" w14:textId="77777777" w:rsidR="00181024" w:rsidRDefault="00181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1FCA"/>
    <w:multiLevelType w:val="hybridMultilevel"/>
    <w:tmpl w:val="6A4663C0"/>
    <w:lvl w:ilvl="0" w:tplc="980A44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52CE8"/>
    <w:multiLevelType w:val="hybridMultilevel"/>
    <w:tmpl w:val="11984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72F81"/>
    <w:multiLevelType w:val="hybridMultilevel"/>
    <w:tmpl w:val="CFB29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B4FF5"/>
    <w:multiLevelType w:val="hybridMultilevel"/>
    <w:tmpl w:val="60261772"/>
    <w:lvl w:ilvl="0" w:tplc="E14826A2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04E70"/>
    <w:multiLevelType w:val="hybridMultilevel"/>
    <w:tmpl w:val="DF02E59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8050771">
    <w:abstractNumId w:val="4"/>
  </w:num>
  <w:num w:numId="2" w16cid:durableId="1768960077">
    <w:abstractNumId w:val="2"/>
  </w:num>
  <w:num w:numId="3" w16cid:durableId="1794985061">
    <w:abstractNumId w:val="1"/>
  </w:num>
  <w:num w:numId="4" w16cid:durableId="1693610444">
    <w:abstractNumId w:val="0"/>
  </w:num>
  <w:num w:numId="5" w16cid:durableId="2113358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063B"/>
    <w:rsid w:val="00001755"/>
    <w:rsid w:val="00021E61"/>
    <w:rsid w:val="00030F4D"/>
    <w:rsid w:val="000658C0"/>
    <w:rsid w:val="000671EA"/>
    <w:rsid w:val="000A5778"/>
    <w:rsid w:val="000B7FC6"/>
    <w:rsid w:val="000C51E3"/>
    <w:rsid w:val="00156692"/>
    <w:rsid w:val="00175CF3"/>
    <w:rsid w:val="00181024"/>
    <w:rsid w:val="00184654"/>
    <w:rsid w:val="001A6B50"/>
    <w:rsid w:val="001A6F9D"/>
    <w:rsid w:val="002533E5"/>
    <w:rsid w:val="00277A7D"/>
    <w:rsid w:val="002865F4"/>
    <w:rsid w:val="00290268"/>
    <w:rsid w:val="00292D94"/>
    <w:rsid w:val="002B5E7C"/>
    <w:rsid w:val="00304D74"/>
    <w:rsid w:val="00325491"/>
    <w:rsid w:val="00382E79"/>
    <w:rsid w:val="00396FAB"/>
    <w:rsid w:val="003F0F11"/>
    <w:rsid w:val="004119F6"/>
    <w:rsid w:val="00430D3E"/>
    <w:rsid w:val="00436437"/>
    <w:rsid w:val="00496E97"/>
    <w:rsid w:val="004A21F7"/>
    <w:rsid w:val="004C1A6A"/>
    <w:rsid w:val="004F5596"/>
    <w:rsid w:val="00505257"/>
    <w:rsid w:val="00506115"/>
    <w:rsid w:val="00522676"/>
    <w:rsid w:val="00540100"/>
    <w:rsid w:val="0057615C"/>
    <w:rsid w:val="00581E56"/>
    <w:rsid w:val="00592ECE"/>
    <w:rsid w:val="005A51D1"/>
    <w:rsid w:val="005D0690"/>
    <w:rsid w:val="005D08F3"/>
    <w:rsid w:val="00636128"/>
    <w:rsid w:val="00671DCF"/>
    <w:rsid w:val="006805F9"/>
    <w:rsid w:val="006C0CD0"/>
    <w:rsid w:val="0070057C"/>
    <w:rsid w:val="00720C56"/>
    <w:rsid w:val="007231F9"/>
    <w:rsid w:val="0072433A"/>
    <w:rsid w:val="007820AB"/>
    <w:rsid w:val="007C0731"/>
    <w:rsid w:val="007C5E3B"/>
    <w:rsid w:val="007C7022"/>
    <w:rsid w:val="00820CBF"/>
    <w:rsid w:val="00892C75"/>
    <w:rsid w:val="008B11DF"/>
    <w:rsid w:val="008F1888"/>
    <w:rsid w:val="009044B5"/>
    <w:rsid w:val="0096051C"/>
    <w:rsid w:val="009667CF"/>
    <w:rsid w:val="009A0038"/>
    <w:rsid w:val="009E14A2"/>
    <w:rsid w:val="009E24F4"/>
    <w:rsid w:val="00A32ABE"/>
    <w:rsid w:val="00A73195"/>
    <w:rsid w:val="00A97732"/>
    <w:rsid w:val="00AC0156"/>
    <w:rsid w:val="00AC2151"/>
    <w:rsid w:val="00AF3273"/>
    <w:rsid w:val="00AF4F79"/>
    <w:rsid w:val="00AF7F55"/>
    <w:rsid w:val="00B273B3"/>
    <w:rsid w:val="00B30408"/>
    <w:rsid w:val="00B619E6"/>
    <w:rsid w:val="00BA042D"/>
    <w:rsid w:val="00BB3122"/>
    <w:rsid w:val="00BD1FE2"/>
    <w:rsid w:val="00BE4D02"/>
    <w:rsid w:val="00C2063B"/>
    <w:rsid w:val="00C56B5E"/>
    <w:rsid w:val="00C6021F"/>
    <w:rsid w:val="00CF770C"/>
    <w:rsid w:val="00D2670C"/>
    <w:rsid w:val="00D37BD2"/>
    <w:rsid w:val="00D710EB"/>
    <w:rsid w:val="00DB038C"/>
    <w:rsid w:val="00DF3F4E"/>
    <w:rsid w:val="00E07AC1"/>
    <w:rsid w:val="00E34D72"/>
    <w:rsid w:val="00E505F6"/>
    <w:rsid w:val="00E60894"/>
    <w:rsid w:val="00E71941"/>
    <w:rsid w:val="00E8598E"/>
    <w:rsid w:val="00EC48F4"/>
    <w:rsid w:val="00ED5B48"/>
    <w:rsid w:val="00F8329B"/>
    <w:rsid w:val="00FA1382"/>
    <w:rsid w:val="00FA586B"/>
    <w:rsid w:val="00FA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34722B4"/>
  <w15:docId w15:val="{93D5E0F1-2424-4EF1-A668-808C9EBE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44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4467"/>
    <w:pPr>
      <w:tabs>
        <w:tab w:val="center" w:pos="4320"/>
        <w:tab w:val="right" w:pos="8640"/>
      </w:tabs>
    </w:pPr>
  </w:style>
  <w:style w:type="paragraph" w:customStyle="1" w:styleId="1Address">
    <w:name w:val="1. Address"/>
    <w:basedOn w:val="Normal"/>
    <w:rsid w:val="00C72126"/>
    <w:pPr>
      <w:tabs>
        <w:tab w:val="left" w:pos="170"/>
      </w:tabs>
    </w:pPr>
    <w:rPr>
      <w:rFonts w:ascii="Arial" w:hAnsi="Arial"/>
      <w:color w:val="002462"/>
      <w:sz w:val="15"/>
    </w:rPr>
  </w:style>
  <w:style w:type="paragraph" w:styleId="ListParagraph">
    <w:name w:val="List Paragraph"/>
    <w:basedOn w:val="Normal"/>
    <w:uiPriority w:val="34"/>
    <w:qFormat/>
    <w:rsid w:val="00AC2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1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7C"/>
    <w:rPr>
      <w:rFonts w:ascii="Tahoma" w:hAnsi="Tahoma" w:cs="Tahoma"/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22676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36437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59"/>
    <w:rsid w:val="00CF7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jjunju\Desktop\ELEC_362_C++\2017-18\Excirses\W1%20Execerc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3BE1F2-3BB9-465E-91E3-1D37205F5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W1 Execercise.dotx</Template>
  <TotalTime>21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Committee papers - colour</vt:lpstr>
    </vt:vector>
  </TitlesOfParts>
  <Company>Da Vinci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papers - colour</dc:title>
  <dc:creator>Kai</dc:creator>
  <cp:lastModifiedBy>Hasan, Mohammad [mihasan]</cp:lastModifiedBy>
  <cp:revision>7</cp:revision>
  <dcterms:created xsi:type="dcterms:W3CDTF">2024-10-21T10:26:00Z</dcterms:created>
  <dcterms:modified xsi:type="dcterms:W3CDTF">2025-10-20T12:11:00Z</dcterms:modified>
</cp:coreProperties>
</file>