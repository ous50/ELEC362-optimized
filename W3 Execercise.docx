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CAFB" w14:textId="77777777" w:rsidR="005A51D1" w:rsidRDefault="00AC2151" w:rsidP="005A51D1">
      <w:pPr>
        <w:jc w:val="center"/>
        <w:rPr>
          <w:rFonts w:asciiTheme="minorHAnsi" w:hAnsiTheme="minorHAnsi"/>
          <w:sz w:val="40"/>
          <w:szCs w:val="40"/>
        </w:rPr>
      </w:pPr>
      <w:r w:rsidRPr="00BA042D">
        <w:rPr>
          <w:rFonts w:asciiTheme="minorHAnsi" w:hAnsiTheme="minorHAnsi"/>
          <w:sz w:val="40"/>
          <w:szCs w:val="40"/>
        </w:rPr>
        <w:t xml:space="preserve">Week </w:t>
      </w:r>
      <w:r w:rsidR="005A51D1">
        <w:rPr>
          <w:rFonts w:asciiTheme="minorHAnsi" w:hAnsiTheme="minorHAnsi"/>
          <w:sz w:val="40"/>
          <w:szCs w:val="40"/>
        </w:rPr>
        <w:t>3</w:t>
      </w:r>
    </w:p>
    <w:p w14:paraId="0BE9E5FD" w14:textId="77777777" w:rsidR="00AC2151" w:rsidRPr="000C51E3" w:rsidRDefault="000C51E3" w:rsidP="005A51D1">
      <w:pPr>
        <w:jc w:val="center"/>
        <w:rPr>
          <w:rFonts w:asciiTheme="minorHAnsi" w:hAnsiTheme="minorHAnsi" w:cs="Arial"/>
          <w:sz w:val="40"/>
          <w:szCs w:val="40"/>
          <w:lang w:eastAsia="en-GB"/>
        </w:rPr>
      </w:pPr>
      <w:r w:rsidRPr="000C51E3">
        <w:rPr>
          <w:rFonts w:asciiTheme="minorHAnsi" w:hAnsiTheme="minorHAnsi" w:cs="Arial"/>
          <w:sz w:val="40"/>
          <w:szCs w:val="40"/>
          <w:lang w:eastAsia="en-GB"/>
        </w:rPr>
        <w:t>Practical Exercises</w:t>
      </w:r>
    </w:p>
    <w:p w14:paraId="4DF82F37" w14:textId="18CAB357" w:rsidR="00667319" w:rsidRDefault="00667319" w:rsidP="00667319">
      <w:pPr>
        <w:pStyle w:val="ListParagraph"/>
        <w:pBdr>
          <w:bottom w:val="single" w:sz="6" w:space="1" w:color="auto"/>
        </w:pBdr>
        <w:ind w:left="644"/>
        <w:rPr>
          <w:rFonts w:asciiTheme="minorHAnsi" w:hAnsiTheme="minorHAnsi"/>
        </w:rPr>
      </w:pPr>
      <w:r>
        <w:rPr>
          <w:rFonts w:asciiTheme="minorHAnsi" w:hAnsiTheme="minorHAnsi"/>
        </w:rPr>
        <w:t>Following from last week’s exercise:</w:t>
      </w:r>
    </w:p>
    <w:p w14:paraId="50ECCB87" w14:textId="77777777" w:rsidR="00667319" w:rsidRDefault="00667319" w:rsidP="00667319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>
        <w:rPr>
          <w:rFonts w:asciiTheme="minorHAnsi" w:hAnsiTheme="minorHAnsi" w:cs="Arial"/>
          <w:lang w:eastAsia="en-GB"/>
        </w:rPr>
        <w:t>If there are multiple files in the directory where the source code is, modify the code so that the user gets to decide which file the programme will operate on.</w:t>
      </w:r>
    </w:p>
    <w:p w14:paraId="2748E963" w14:textId="77777777" w:rsidR="00667319" w:rsidRPr="00AC3061" w:rsidRDefault="00667319" w:rsidP="00667319">
      <w:pPr>
        <w:pStyle w:val="ListParagraph"/>
        <w:rPr>
          <w:rFonts w:asciiTheme="minorHAnsi" w:hAnsiTheme="minorHAnsi" w:cs="Arial"/>
          <w:lang w:eastAsia="en-GB"/>
        </w:rPr>
      </w:pPr>
    </w:p>
    <w:p w14:paraId="332E51A8" w14:textId="77777777" w:rsidR="00667319" w:rsidRDefault="00667319" w:rsidP="00667319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>
        <w:rPr>
          <w:rFonts w:asciiTheme="minorHAnsi" w:hAnsiTheme="minorHAnsi" w:cs="Arial"/>
          <w:lang w:eastAsia="en-GB"/>
        </w:rPr>
        <w:t>Consider what potential errors can occur in your code if the user did not use it correctly or if something went wrong and handle these errors in your code.</w:t>
      </w:r>
    </w:p>
    <w:p w14:paraId="12FF79F1" w14:textId="77777777" w:rsidR="00667319" w:rsidRPr="00334800" w:rsidRDefault="00667319" w:rsidP="00667319">
      <w:pPr>
        <w:pStyle w:val="ListParagraph"/>
        <w:rPr>
          <w:rFonts w:asciiTheme="minorHAnsi" w:hAnsiTheme="minorHAnsi" w:cs="Arial"/>
          <w:lang w:eastAsia="en-GB"/>
        </w:rPr>
      </w:pPr>
    </w:p>
    <w:p w14:paraId="6DF5D935" w14:textId="77777777" w:rsidR="00667319" w:rsidRPr="00B54D6D" w:rsidRDefault="00667319" w:rsidP="00667319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>
        <w:rPr>
          <w:rFonts w:asciiTheme="minorHAnsi" w:hAnsiTheme="minorHAnsi" w:cs="Arial"/>
          <w:lang w:eastAsia="en-GB"/>
        </w:rPr>
        <w:t xml:space="preserve">Induces a situation where an error occurs inside a function, and explore how you can handle it. </w:t>
      </w:r>
    </w:p>
    <w:p w14:paraId="14F26C3D" w14:textId="188C1972" w:rsidR="00667319" w:rsidRPr="00667319" w:rsidRDefault="00667319" w:rsidP="00667319">
      <w:pPr>
        <w:pStyle w:val="ListParagraph"/>
        <w:ind w:left="644"/>
        <w:rPr>
          <w:rFonts w:asciiTheme="minorHAnsi" w:hAnsiTheme="minorHAnsi"/>
        </w:rPr>
      </w:pPr>
      <w:r>
        <w:rPr>
          <w:rFonts w:asciiTheme="minorHAnsi" w:hAnsiTheme="minorHAnsi"/>
        </w:rPr>
        <w:t>------------------------------------------------------------------------------------------------------------------</w:t>
      </w:r>
    </w:p>
    <w:p w14:paraId="0B21F48E" w14:textId="4F03559C" w:rsidR="00181024" w:rsidRPr="00AF3273" w:rsidRDefault="00181024" w:rsidP="00181024">
      <w:pPr>
        <w:pStyle w:val="ListParagraph"/>
        <w:numPr>
          <w:ilvl w:val="0"/>
          <w:numId w:val="2"/>
        </w:numPr>
        <w:ind w:left="644"/>
        <w:rPr>
          <w:rFonts w:asciiTheme="minorHAnsi" w:hAnsiTheme="minorHAnsi"/>
        </w:rPr>
      </w:pPr>
      <w:r w:rsidRPr="00052F22">
        <w:rPr>
          <w:rFonts w:asciiTheme="minorHAnsi" w:hAnsiTheme="minorHAnsi" w:cs="Arial"/>
          <w:lang w:eastAsia="en-GB"/>
        </w:rPr>
        <w:t xml:space="preserve">Starting from the code L5D1.cpp, modify the code such that after the user has input a sequence of numbers followed by </w:t>
      </w:r>
      <w:r>
        <w:rPr>
          <w:rFonts w:asciiTheme="minorHAnsi" w:hAnsiTheme="minorHAnsi" w:cs="Arial"/>
          <w:lang w:eastAsia="en-GB"/>
        </w:rPr>
        <w:t>a character</w:t>
      </w:r>
      <w:r w:rsidRPr="00052F22">
        <w:rPr>
          <w:rFonts w:asciiTheme="minorHAnsi" w:hAnsiTheme="minorHAnsi" w:cs="Arial"/>
          <w:lang w:eastAsia="en-GB"/>
        </w:rPr>
        <w:t xml:space="preserve">, the programme calculates the mean, and the standard deviation of the </w:t>
      </w:r>
      <w:r>
        <w:rPr>
          <w:rFonts w:asciiTheme="minorHAnsi" w:hAnsiTheme="minorHAnsi" w:cs="Arial"/>
          <w:lang w:eastAsia="en-GB"/>
        </w:rPr>
        <w:t xml:space="preserve">input </w:t>
      </w:r>
      <w:r w:rsidRPr="00052F22">
        <w:rPr>
          <w:rFonts w:asciiTheme="minorHAnsi" w:hAnsiTheme="minorHAnsi" w:cs="Arial"/>
          <w:lang w:eastAsia="en-GB"/>
        </w:rPr>
        <w:t xml:space="preserve">numbers and output the result back onto the command line. </w:t>
      </w:r>
      <w:r>
        <w:rPr>
          <w:rFonts w:asciiTheme="minorHAnsi" w:hAnsiTheme="minorHAnsi" w:cs="Arial"/>
          <w:lang w:eastAsia="en-GB"/>
        </w:rPr>
        <w:t>I</w:t>
      </w:r>
      <w:r w:rsidRPr="00052F22">
        <w:rPr>
          <w:rFonts w:asciiTheme="minorHAnsi" w:hAnsiTheme="minorHAnsi" w:cs="Arial"/>
          <w:lang w:eastAsia="en-GB"/>
        </w:rPr>
        <w:t>mplement functions to calculate these parameters.</w:t>
      </w:r>
    </w:p>
    <w:p w14:paraId="5CDE2ACC" w14:textId="7A373AD4" w:rsidR="00AF3273" w:rsidRPr="00AF3273" w:rsidRDefault="00AF3273" w:rsidP="00181024">
      <w:pPr>
        <w:pStyle w:val="ListParagraph"/>
        <w:numPr>
          <w:ilvl w:val="0"/>
          <w:numId w:val="2"/>
        </w:numPr>
        <w:ind w:left="644"/>
        <w:rPr>
          <w:rFonts w:asciiTheme="minorHAnsi" w:hAnsiTheme="minorHAnsi"/>
        </w:rPr>
      </w:pPr>
      <w:r>
        <w:rPr>
          <w:rFonts w:asciiTheme="minorHAnsi" w:hAnsiTheme="minorHAnsi" w:cs="Arial"/>
          <w:lang w:eastAsia="en-GB"/>
        </w:rPr>
        <w:t>Convert the dynamic allocation code into a function for dynamic allocation that gets called whenever a new item is to be added to the array. Call the new function “</w:t>
      </w:r>
      <w:proofErr w:type="spellStart"/>
      <w:r>
        <w:rPr>
          <w:rFonts w:asciiTheme="minorHAnsi" w:hAnsiTheme="minorHAnsi" w:cs="Arial"/>
          <w:lang w:eastAsia="en-GB"/>
        </w:rPr>
        <w:t>push_back</w:t>
      </w:r>
      <w:proofErr w:type="spellEnd"/>
      <w:r>
        <w:rPr>
          <w:rFonts w:asciiTheme="minorHAnsi" w:hAnsiTheme="minorHAnsi" w:cs="Arial"/>
          <w:lang w:eastAsia="en-GB"/>
        </w:rPr>
        <w:t>”.</w:t>
      </w:r>
    </w:p>
    <w:p w14:paraId="78A116E1" w14:textId="74815CE6" w:rsidR="00AF3273" w:rsidRPr="00AF3273" w:rsidRDefault="00AF3273" w:rsidP="00181024">
      <w:pPr>
        <w:pStyle w:val="ListParagraph"/>
        <w:numPr>
          <w:ilvl w:val="0"/>
          <w:numId w:val="2"/>
        </w:numPr>
        <w:ind w:left="644"/>
        <w:rPr>
          <w:rFonts w:asciiTheme="minorHAnsi" w:hAnsiTheme="minorHAnsi"/>
        </w:rPr>
      </w:pPr>
      <w:r>
        <w:rPr>
          <w:rFonts w:asciiTheme="minorHAnsi" w:hAnsiTheme="minorHAnsi" w:cs="Arial"/>
          <w:lang w:eastAsia="en-GB"/>
        </w:rPr>
        <w:t>Using the function “</w:t>
      </w:r>
      <w:proofErr w:type="spellStart"/>
      <w:r>
        <w:rPr>
          <w:rFonts w:asciiTheme="minorHAnsi" w:hAnsiTheme="minorHAnsi" w:cs="Arial"/>
          <w:lang w:eastAsia="en-GB"/>
        </w:rPr>
        <w:t>push_back</w:t>
      </w:r>
      <w:proofErr w:type="spellEnd"/>
      <w:r>
        <w:rPr>
          <w:rFonts w:asciiTheme="minorHAnsi" w:hAnsiTheme="minorHAnsi" w:cs="Arial"/>
          <w:lang w:eastAsia="en-GB"/>
        </w:rPr>
        <w:t>”, write a new code that creates and filles an array of 1000000 elements (fill it with any double of your choice). Use the “Chrono” library from Lecture 2 to time the execution of this code. How can you make the code run faster? (Hint: experiment with how the variable “size” is incremented).</w:t>
      </w:r>
    </w:p>
    <w:p w14:paraId="1498CEBE" w14:textId="77777777" w:rsidR="00AF3273" w:rsidRDefault="00AF3273" w:rsidP="00AF3273">
      <w:pPr>
        <w:pStyle w:val="ListParagraph"/>
        <w:numPr>
          <w:ilvl w:val="0"/>
          <w:numId w:val="2"/>
        </w:numPr>
        <w:ind w:left="644"/>
        <w:rPr>
          <w:rFonts w:asciiTheme="minorHAnsi" w:hAnsiTheme="minorHAnsi" w:cs="Arial"/>
          <w:lang w:eastAsia="en-GB"/>
        </w:rPr>
      </w:pPr>
      <w:r>
        <w:rPr>
          <w:rFonts w:asciiTheme="minorHAnsi" w:hAnsiTheme="minorHAnsi" w:cs="Arial"/>
          <w:lang w:eastAsia="en-GB"/>
        </w:rPr>
        <w:t xml:space="preserve"> You have the following 4 triangles (not drawn to scale):</w:t>
      </w:r>
    </w:p>
    <w:p w14:paraId="45400246" w14:textId="77777777" w:rsidR="00AF3273" w:rsidRDefault="00AF3273" w:rsidP="00AF3273">
      <w:pPr>
        <w:pStyle w:val="ListParagraph"/>
        <w:rPr>
          <w:rFonts w:asciiTheme="minorHAnsi" w:hAnsiTheme="minorHAnsi" w:cs="Arial"/>
          <w:lang w:eastAsia="en-GB"/>
        </w:rPr>
      </w:pPr>
      <w:r w:rsidRPr="003A0BF7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DB184AB" wp14:editId="0E3B4CFF">
                <wp:simplePos x="0" y="0"/>
                <wp:positionH relativeFrom="column">
                  <wp:posOffset>4535057</wp:posOffset>
                </wp:positionH>
                <wp:positionV relativeFrom="paragraph">
                  <wp:posOffset>4550</wp:posOffset>
                </wp:positionV>
                <wp:extent cx="269240" cy="140462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1A563" w14:textId="77777777" w:rsidR="00AF3273" w:rsidRDefault="00AF3273" w:rsidP="00AF3273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B184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7.1pt;margin-top:.35pt;width:21.2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" stroked="f">
                <v:textbox style="mso-fit-shape-to-text:t">
                  <w:txbxContent>
                    <w:p w14:paraId="2771A563" w14:textId="77777777" w:rsidR="00AF3273" w:rsidRDefault="00AF3273" w:rsidP="00AF3273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3A0BF7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40580F2" wp14:editId="32308122">
                <wp:simplePos x="0" y="0"/>
                <wp:positionH relativeFrom="column">
                  <wp:posOffset>3623973</wp:posOffset>
                </wp:positionH>
                <wp:positionV relativeFrom="paragraph">
                  <wp:posOffset>56282</wp:posOffset>
                </wp:positionV>
                <wp:extent cx="269240" cy="140462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F245F" w14:textId="77777777" w:rsidR="00AF3273" w:rsidRDefault="00AF3273" w:rsidP="00AF3273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0580F2" id="_x0000_s1027" type="#_x0000_t202" style="position:absolute;left:0;text-align:left;margin-left:285.35pt;margin-top:4.45pt;width:21.2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" stroked="f">
                <v:textbox style="mso-fit-shape-to-text:t">
                  <w:txbxContent>
                    <w:p w14:paraId="05BF245F" w14:textId="77777777" w:rsidR="00AF3273" w:rsidRDefault="00AF3273" w:rsidP="00AF3273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43A41A8F" w14:textId="77777777" w:rsidR="00AF3273" w:rsidRDefault="00AF3273" w:rsidP="00AF3273">
      <w:pPr>
        <w:pStyle w:val="ListParagraph"/>
        <w:rPr>
          <w:rFonts w:asciiTheme="minorHAnsi" w:hAnsiTheme="minorHAnsi" w:cs="Arial"/>
          <w:lang w:eastAsia="en-GB"/>
        </w:rPr>
      </w:pPr>
      <w:r>
        <w:rPr>
          <w:rFonts w:asciiTheme="minorHAnsi" w:hAnsiTheme="minorHAnsi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D6B831" wp14:editId="0D64E42E">
                <wp:simplePos x="0" y="0"/>
                <wp:positionH relativeFrom="column">
                  <wp:posOffset>2219980</wp:posOffset>
                </wp:positionH>
                <wp:positionV relativeFrom="paragraph">
                  <wp:posOffset>24130</wp:posOffset>
                </wp:positionV>
                <wp:extent cx="552450" cy="714375"/>
                <wp:effectExtent l="19050" t="19050" r="19050" b="28575"/>
                <wp:wrapNone/>
                <wp:docPr id="2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714375"/>
                        </a:xfrm>
                        <a:prstGeom prst="triangle">
                          <a:avLst>
                            <a:gd name="adj" fmla="val 82759"/>
                          </a:avLst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4B98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174.8pt;margin-top:1.9pt;width:43.5pt;height:5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" adj="17876" filled="f" strokecolor="black [3213]" strokeweight="2.25pt"/>
            </w:pict>
          </mc:Fallback>
        </mc:AlternateContent>
      </w:r>
      <w:r>
        <w:rPr>
          <w:rFonts w:asciiTheme="minorHAnsi" w:hAnsiTheme="minorHAnsi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926AE9" wp14:editId="761C614E">
                <wp:simplePos x="0" y="0"/>
                <wp:positionH relativeFrom="column">
                  <wp:posOffset>3467872</wp:posOffset>
                </wp:positionH>
                <wp:positionV relativeFrom="paragraph">
                  <wp:posOffset>40745</wp:posOffset>
                </wp:positionV>
                <wp:extent cx="647700" cy="514350"/>
                <wp:effectExtent l="142875" t="0" r="0" b="104775"/>
                <wp:wrapNone/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685969">
                          <a:off x="0" y="0"/>
                          <a:ext cx="647700" cy="514350"/>
                        </a:xfrm>
                        <a:prstGeom prst="triangle">
                          <a:avLst>
                            <a:gd name="adj" fmla="val 58367"/>
                          </a:avLst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48C1A" id="Isosceles Triangle 3" o:spid="_x0000_s1026" type="#_x0000_t5" style="position:absolute;margin-left:273.05pt;margin-top:3.2pt;width:51pt;height:40.5pt;rotation:4026061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" adj="12607" filled="f" strokecolor="black [3213]" strokeweight="2.25pt"/>
            </w:pict>
          </mc:Fallback>
        </mc:AlternateContent>
      </w:r>
      <w:r>
        <w:rPr>
          <w:rFonts w:asciiTheme="minorHAnsi" w:hAnsiTheme="minorHAnsi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CDE67F" wp14:editId="2B10650A">
                <wp:simplePos x="0" y="0"/>
                <wp:positionH relativeFrom="column">
                  <wp:posOffset>4700617</wp:posOffset>
                </wp:positionH>
                <wp:positionV relativeFrom="paragraph">
                  <wp:posOffset>110390</wp:posOffset>
                </wp:positionV>
                <wp:extent cx="647700" cy="514350"/>
                <wp:effectExtent l="142875" t="104775" r="0" b="104775"/>
                <wp:wrapNone/>
                <wp:docPr id="5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685969">
                          <a:off x="0" y="0"/>
                          <a:ext cx="647700" cy="51435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1FF23" id="Isosceles Triangle 5" o:spid="_x0000_s1026" type="#_x0000_t5" style="position:absolute;margin-left:370.15pt;margin-top:8.7pt;width:51pt;height:40.5pt;rotation:4026061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" adj="0" filled="f" strokecolor="black [3213]" strokeweight="2.25pt"/>
            </w:pict>
          </mc:Fallback>
        </mc:AlternateContent>
      </w:r>
      <w:r>
        <w:rPr>
          <w:rFonts w:asciiTheme="minorHAnsi" w:hAnsiTheme="minorHAnsi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00EE60" wp14:editId="51C5A620">
                <wp:simplePos x="0" y="0"/>
                <wp:positionH relativeFrom="column">
                  <wp:posOffset>795020</wp:posOffset>
                </wp:positionH>
                <wp:positionV relativeFrom="paragraph">
                  <wp:posOffset>24130</wp:posOffset>
                </wp:positionV>
                <wp:extent cx="628650" cy="676275"/>
                <wp:effectExtent l="19050" t="19050" r="19050" b="28575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7627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5F08" id="Isosceles Triangle 1" o:spid="_x0000_s1026" type="#_x0000_t5" style="position:absolute;margin-left:62.6pt;margin-top:1.9pt;width:49.5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" adj="0" filled="f" strokecolor="black [3213]" strokeweight="2.25pt"/>
            </w:pict>
          </mc:Fallback>
        </mc:AlternateContent>
      </w:r>
    </w:p>
    <w:p w14:paraId="099BC5B5" w14:textId="77777777" w:rsidR="00AF3273" w:rsidRDefault="00AF3273" w:rsidP="00AF3273">
      <w:pPr>
        <w:pStyle w:val="ListParagraph"/>
        <w:rPr>
          <w:rFonts w:asciiTheme="minorHAnsi" w:hAnsiTheme="minorHAnsi" w:cs="Arial"/>
          <w:lang w:eastAsia="en-GB"/>
        </w:rPr>
      </w:pPr>
      <w:r w:rsidRPr="003A0BF7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682FDE2" wp14:editId="0A527BEE">
                <wp:simplePos x="0" y="0"/>
                <wp:positionH relativeFrom="margin">
                  <wp:align>center</wp:align>
                </wp:positionH>
                <wp:positionV relativeFrom="paragraph">
                  <wp:posOffset>41910</wp:posOffset>
                </wp:positionV>
                <wp:extent cx="269240" cy="140462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BAE50" w14:textId="77777777" w:rsidR="00AF3273" w:rsidRDefault="00AF3273" w:rsidP="00AF3273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82FDE2" id="_x0000_s1028" type="#_x0000_t202" style="position:absolute;left:0;text-align:left;margin-left:0;margin-top:3.3pt;width:21.2pt;height:110.6pt;z-index:2516684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" stroked="f">
                <v:textbox style="mso-fit-shape-to-text:t">
                  <w:txbxContent>
                    <w:p w14:paraId="707BAE50" w14:textId="77777777" w:rsidR="00AF3273" w:rsidRDefault="00AF3273" w:rsidP="00AF3273">
                      <w: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A0BF7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9690F1D" wp14:editId="6E75811B">
                <wp:simplePos x="0" y="0"/>
                <wp:positionH relativeFrom="column">
                  <wp:posOffset>1982879</wp:posOffset>
                </wp:positionH>
                <wp:positionV relativeFrom="paragraph">
                  <wp:posOffset>2540</wp:posOffset>
                </wp:positionV>
                <wp:extent cx="387078" cy="140462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07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74E63" w14:textId="77777777" w:rsidR="00AF3273" w:rsidRDefault="00AF3273" w:rsidP="00AF3273">
                            <w:r>
                              <w:t>3.1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690F1D" id="_x0000_s1029" type="#_x0000_t202" style="position:absolute;left:0;text-align:left;margin-left:156.15pt;margin-top:.2pt;width:30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" stroked="f">
                <v:textbox style="mso-fit-shape-to-text:t">
                  <w:txbxContent>
                    <w:p w14:paraId="18174E63" w14:textId="77777777" w:rsidR="00AF3273" w:rsidRDefault="00AF3273" w:rsidP="00AF3273">
                      <w:r>
                        <w:t>3.1</w:t>
                      </w:r>
                    </w:p>
                  </w:txbxContent>
                </v:textbox>
              </v:shape>
            </w:pict>
          </mc:Fallback>
        </mc:AlternateContent>
      </w:r>
      <w:r w:rsidRPr="003A0BF7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CE6E424" wp14:editId="30CB1252">
                <wp:simplePos x="0" y="0"/>
                <wp:positionH relativeFrom="column">
                  <wp:posOffset>1242519</wp:posOffset>
                </wp:positionH>
                <wp:positionV relativeFrom="paragraph">
                  <wp:posOffset>3156</wp:posOffset>
                </wp:positionV>
                <wp:extent cx="443175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5E5EB" w14:textId="77777777" w:rsidR="00AF3273" w:rsidRDefault="00AF3273" w:rsidP="00AF3273">
                            <w:r>
                              <w:t>2.3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E6E424" id="_x0000_s1030" type="#_x0000_t202" style="position:absolute;left:0;text-align:left;margin-left:97.85pt;margin-top:.25pt;width:34.9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" stroked="f">
                <v:textbox style="mso-fit-shape-to-text:t">
                  <w:txbxContent>
                    <w:p w14:paraId="5B25E5EB" w14:textId="77777777" w:rsidR="00AF3273" w:rsidRDefault="00AF3273" w:rsidP="00AF3273">
                      <w:r>
                        <w:t>2.3</w:t>
                      </w:r>
                    </w:p>
                  </w:txbxContent>
                </v:textbox>
              </v:shape>
            </w:pict>
          </mc:Fallback>
        </mc:AlternateContent>
      </w:r>
      <w:r w:rsidRPr="003A0BF7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98A9413" wp14:editId="545F9742">
                <wp:simplePos x="0" y="0"/>
                <wp:positionH relativeFrom="column">
                  <wp:posOffset>5090541</wp:posOffset>
                </wp:positionH>
                <wp:positionV relativeFrom="paragraph">
                  <wp:posOffset>102850</wp:posOffset>
                </wp:positionV>
                <wp:extent cx="269240" cy="140462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18D5D" w14:textId="77777777" w:rsidR="00AF3273" w:rsidRDefault="00AF3273" w:rsidP="00AF3273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8A9413" id="_x0000_s1031" type="#_x0000_t202" style="position:absolute;left:0;text-align:left;margin-left:400.85pt;margin-top:8.1pt;width:21.2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" stroked="f">
                <v:textbox style="mso-fit-shape-to-text:t">
                  <w:txbxContent>
                    <w:p w14:paraId="08918D5D" w14:textId="77777777" w:rsidR="00AF3273" w:rsidRDefault="00AF3273" w:rsidP="00AF3273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3A0BF7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23AB0A4" wp14:editId="50977279">
                <wp:simplePos x="0" y="0"/>
                <wp:positionH relativeFrom="column">
                  <wp:posOffset>467905</wp:posOffset>
                </wp:positionH>
                <wp:positionV relativeFrom="paragraph">
                  <wp:posOffset>75467</wp:posOffset>
                </wp:positionV>
                <wp:extent cx="269240" cy="140462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35B35" w14:textId="77777777" w:rsidR="00AF3273" w:rsidRDefault="00AF3273" w:rsidP="00AF3273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3AB0A4" id="_x0000_s1032" type="#_x0000_t202" style="position:absolute;left:0;text-align:left;margin-left:36.85pt;margin-top:5.95pt;width:21.2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" stroked="f">
                <v:textbox style="mso-fit-shape-to-text:t">
                  <w:txbxContent>
                    <w:p w14:paraId="4B735B35" w14:textId="77777777" w:rsidR="00AF3273" w:rsidRDefault="00AF3273" w:rsidP="00AF3273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37FC577E" w14:textId="77777777" w:rsidR="00AF3273" w:rsidRDefault="00AF3273" w:rsidP="00AF3273">
      <w:pPr>
        <w:pStyle w:val="ListParagraph"/>
        <w:rPr>
          <w:rFonts w:asciiTheme="minorHAnsi" w:hAnsiTheme="minorHAnsi" w:cs="Arial"/>
          <w:lang w:eastAsia="en-GB"/>
        </w:rPr>
      </w:pPr>
      <w:r w:rsidRPr="003A0BF7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D0F5F33" wp14:editId="31C4202A">
                <wp:simplePos x="0" y="0"/>
                <wp:positionH relativeFrom="column">
                  <wp:posOffset>4434267</wp:posOffset>
                </wp:positionH>
                <wp:positionV relativeFrom="paragraph">
                  <wp:posOffset>7916</wp:posOffset>
                </wp:positionV>
                <wp:extent cx="269240" cy="140462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9E4FB" w14:textId="77777777" w:rsidR="00AF3273" w:rsidRDefault="00AF3273" w:rsidP="00AF3273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0F5F33" id="_x0000_s1033" type="#_x0000_t202" style="position:absolute;left:0;text-align:left;margin-left:349.15pt;margin-top:.6pt;width:21.2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" stroked="f">
                <v:textbox style="mso-fit-shape-to-text:t">
                  <w:txbxContent>
                    <w:p w14:paraId="5689E4FB" w14:textId="77777777" w:rsidR="00AF3273" w:rsidRDefault="00AF3273" w:rsidP="00AF3273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3A0BF7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C12AFAB" wp14:editId="03EA06BF">
                <wp:simplePos x="0" y="0"/>
                <wp:positionH relativeFrom="column">
                  <wp:posOffset>3211195</wp:posOffset>
                </wp:positionH>
                <wp:positionV relativeFrom="paragraph">
                  <wp:posOffset>24130</wp:posOffset>
                </wp:positionV>
                <wp:extent cx="269240" cy="1404620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6F2C5" w14:textId="77777777" w:rsidR="00AF3273" w:rsidRDefault="00AF3273" w:rsidP="00AF3273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12AFAB" id="_x0000_s1034" type="#_x0000_t202" style="position:absolute;left:0;text-align:left;margin-left:252.85pt;margin-top:1.9pt;width:21.2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" stroked="f">
                <v:textbox style="mso-fit-shape-to-text:t">
                  <w:txbxContent>
                    <w:p w14:paraId="58C6F2C5" w14:textId="77777777" w:rsidR="00AF3273" w:rsidRDefault="00AF3273" w:rsidP="00AF3273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6B55317" w14:textId="77777777" w:rsidR="00AF3273" w:rsidRDefault="00AF3273" w:rsidP="00AF3273">
      <w:pPr>
        <w:pStyle w:val="ListParagraph"/>
        <w:rPr>
          <w:rFonts w:asciiTheme="minorHAnsi" w:hAnsiTheme="minorHAnsi" w:cs="Arial"/>
          <w:lang w:eastAsia="en-GB"/>
        </w:rPr>
      </w:pPr>
      <w:r w:rsidRPr="003A0BF7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41175C6" wp14:editId="6CE00318">
                <wp:simplePos x="0" y="0"/>
                <wp:positionH relativeFrom="column">
                  <wp:posOffset>3895826</wp:posOffset>
                </wp:positionH>
                <wp:positionV relativeFrom="paragraph">
                  <wp:posOffset>6923</wp:posOffset>
                </wp:positionV>
                <wp:extent cx="269240" cy="140462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2E24A" w14:textId="77777777" w:rsidR="00AF3273" w:rsidRDefault="00AF3273" w:rsidP="00AF3273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1175C6" id="_x0000_s1035" type="#_x0000_t202" style="position:absolute;left:0;text-align:left;margin-left:306.75pt;margin-top:.55pt;width:21.2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" stroked="f">
                <v:textbox style="mso-fit-shape-to-text:t">
                  <w:txbxContent>
                    <w:p w14:paraId="6692E24A" w14:textId="77777777" w:rsidR="00AF3273" w:rsidRDefault="00AF3273" w:rsidP="00AF3273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5417CC9" w14:textId="77777777" w:rsidR="00AF3273" w:rsidRDefault="00AF3273" w:rsidP="00AF3273">
      <w:pPr>
        <w:pStyle w:val="ListParagraph"/>
        <w:rPr>
          <w:rFonts w:asciiTheme="minorHAnsi" w:hAnsiTheme="minorHAnsi" w:cs="Arial"/>
          <w:lang w:eastAsia="en-GB"/>
        </w:rPr>
      </w:pPr>
      <w:r w:rsidRPr="003A0BF7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8E3AB93" wp14:editId="013A09FC">
                <wp:simplePos x="0" y="0"/>
                <wp:positionH relativeFrom="column">
                  <wp:posOffset>2392045</wp:posOffset>
                </wp:positionH>
                <wp:positionV relativeFrom="paragraph">
                  <wp:posOffset>20015</wp:posOffset>
                </wp:positionV>
                <wp:extent cx="269240" cy="140462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BB8E4" w14:textId="77777777" w:rsidR="00AF3273" w:rsidRDefault="00AF3273" w:rsidP="00AF3273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E3AB93" id="_x0000_s1036" type="#_x0000_t202" style="position:absolute;left:0;text-align:left;margin-left:188.35pt;margin-top:1.6pt;width:21.2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" stroked="f">
                <v:textbox style="mso-fit-shape-to-text:t">
                  <w:txbxContent>
                    <w:p w14:paraId="1D2BB8E4" w14:textId="77777777" w:rsidR="00AF3273" w:rsidRDefault="00AF3273" w:rsidP="00AF3273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3A0BF7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A9DCB62" wp14:editId="02904958">
                <wp:simplePos x="0" y="0"/>
                <wp:positionH relativeFrom="column">
                  <wp:posOffset>920010</wp:posOffset>
                </wp:positionH>
                <wp:positionV relativeFrom="paragraph">
                  <wp:posOffset>6451</wp:posOffset>
                </wp:positionV>
                <wp:extent cx="269240" cy="140462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EEAB9" w14:textId="77777777" w:rsidR="00AF3273" w:rsidRDefault="00AF3273" w:rsidP="00AF3273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9DCB62" id="_x0000_s1037" type="#_x0000_t202" style="position:absolute;left:0;text-align:left;margin-left:72.45pt;margin-top:.5pt;width:21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" stroked="f">
                <v:textbox style="mso-fit-shape-to-text:t">
                  <w:txbxContent>
                    <w:p w14:paraId="6ADEEAB9" w14:textId="77777777" w:rsidR="00AF3273" w:rsidRDefault="00AF3273" w:rsidP="00AF3273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4C5D0648" w14:textId="77777777" w:rsidR="00AF3273" w:rsidRDefault="00AF3273" w:rsidP="00AF3273">
      <w:pPr>
        <w:ind w:left="709"/>
        <w:rPr>
          <w:rFonts w:asciiTheme="minorHAnsi" w:hAnsiTheme="minorHAnsi"/>
        </w:rPr>
      </w:pPr>
    </w:p>
    <w:p w14:paraId="27C6DB23" w14:textId="77777777" w:rsidR="00AF3273" w:rsidRDefault="00AF3273" w:rsidP="00AF3273">
      <w:pPr>
        <w:ind w:left="709"/>
        <w:rPr>
          <w:rFonts w:asciiTheme="minorHAnsi" w:hAnsiTheme="minorHAnsi"/>
        </w:rPr>
      </w:pPr>
      <w:r>
        <w:rPr>
          <w:rFonts w:asciiTheme="minorHAnsi" w:hAnsiTheme="minorHAnsi"/>
        </w:rPr>
        <w:t>Wr</w:t>
      </w:r>
      <w:r w:rsidRPr="00BC3218">
        <w:rPr>
          <w:rFonts w:asciiTheme="minorHAnsi" w:hAnsiTheme="minorHAnsi"/>
        </w:rPr>
        <w:t xml:space="preserve">ite a </w:t>
      </w:r>
      <w:r>
        <w:rPr>
          <w:rFonts w:asciiTheme="minorHAnsi" w:hAnsiTheme="minorHAnsi"/>
        </w:rPr>
        <w:t xml:space="preserve">programme that adds the perimeters of all the triangles, then adds their areas as well. The programme should do that by two methods: </w:t>
      </w:r>
    </w:p>
    <w:p w14:paraId="12D1A589" w14:textId="77777777" w:rsidR="00AF3273" w:rsidRDefault="00AF3273" w:rsidP="00AF3273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r>
        <w:rPr>
          <w:rFonts w:asciiTheme="minorHAnsi" w:hAnsiTheme="minorHAnsi"/>
        </w:rPr>
        <w:t>Using basic variables.</w:t>
      </w:r>
    </w:p>
    <w:p w14:paraId="0FC827C1" w14:textId="77777777" w:rsidR="00AF3273" w:rsidRDefault="00AF3273" w:rsidP="00AF3273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r>
        <w:rPr>
          <w:rFonts w:asciiTheme="minorHAnsi" w:hAnsiTheme="minorHAnsi"/>
        </w:rPr>
        <w:t>Using classes and objects (use the code L6D1.cpp).</w:t>
      </w:r>
    </w:p>
    <w:p w14:paraId="0CA9C652" w14:textId="77777777" w:rsidR="00AF3273" w:rsidRDefault="00AF3273" w:rsidP="00AF3273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Which method did you find easier any why?</w:t>
      </w:r>
    </w:p>
    <w:p w14:paraId="21550AA0" w14:textId="6829FBE6" w:rsidR="00AF3273" w:rsidRPr="00052F22" w:rsidRDefault="00AF3273" w:rsidP="00AF3273">
      <w:pPr>
        <w:pStyle w:val="ListParagraph"/>
        <w:ind w:left="644"/>
        <w:rPr>
          <w:rFonts w:asciiTheme="minorHAnsi" w:hAnsiTheme="minorHAnsi"/>
        </w:rPr>
      </w:pPr>
    </w:p>
    <w:p w14:paraId="30AFB099" w14:textId="77777777" w:rsidR="006C0CD0" w:rsidRDefault="006C0CD0" w:rsidP="00A97732">
      <w:pPr>
        <w:pStyle w:val="ListParagraph"/>
        <w:rPr>
          <w:rFonts w:asciiTheme="minorHAnsi" w:hAnsiTheme="minorHAnsi" w:cs="Arial"/>
          <w:lang w:eastAsia="en-GB"/>
        </w:rPr>
      </w:pPr>
    </w:p>
    <w:p w14:paraId="0436012C" w14:textId="77777777" w:rsidR="00C2063B" w:rsidRPr="000B7FC6" w:rsidRDefault="00C2063B" w:rsidP="00181024">
      <w:pPr>
        <w:pStyle w:val="ListParagraph"/>
        <w:rPr>
          <w:rFonts w:asciiTheme="minorHAnsi" w:hAnsiTheme="minorHAnsi"/>
        </w:rPr>
      </w:pPr>
    </w:p>
    <w:sectPr w:rsidR="00C2063B" w:rsidRPr="000B7FC6" w:rsidSect="005226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2242" w:right="1268" w:bottom="1440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0D9D0" w14:textId="77777777" w:rsidR="00502999" w:rsidRDefault="00502999">
      <w:r>
        <w:separator/>
      </w:r>
    </w:p>
  </w:endnote>
  <w:endnote w:type="continuationSeparator" w:id="0">
    <w:p w14:paraId="133117C4" w14:textId="77777777" w:rsidR="00502999" w:rsidRDefault="00502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7E742" w14:textId="77777777" w:rsidR="00181024" w:rsidRDefault="001810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1412493"/>
      <w:docPartObj>
        <w:docPartGallery w:val="Page Numbers (Bottom of Page)"/>
        <w:docPartUnique/>
      </w:docPartObj>
    </w:sdtPr>
    <w:sdtEndPr>
      <w:rPr>
        <w:rFonts w:asciiTheme="minorHAnsi" w:hAnsiTheme="minorHAnsi"/>
        <w:noProof/>
        <w:sz w:val="20"/>
        <w:szCs w:val="20"/>
      </w:rPr>
    </w:sdtEndPr>
    <w:sdtContent>
      <w:p w14:paraId="636C67A9" w14:textId="0FC24032" w:rsidR="00522676" w:rsidRDefault="006805F9" w:rsidP="007820AB">
        <w:pPr>
          <w:pStyle w:val="Footer"/>
          <w:jc w:val="right"/>
        </w:pPr>
        <w:r>
          <w:rPr>
            <w:rFonts w:asciiTheme="minorHAnsi" w:hAnsiTheme="minorHAnsi"/>
            <w:sz w:val="22"/>
            <w:szCs w:val="22"/>
          </w:rPr>
          <w:t>20</w:t>
        </w:r>
        <w:r w:rsidR="007820AB">
          <w:rPr>
            <w:rFonts w:asciiTheme="minorHAnsi" w:hAnsiTheme="minorHAnsi"/>
            <w:sz w:val="22"/>
            <w:szCs w:val="22"/>
          </w:rPr>
          <w:t>2</w:t>
        </w:r>
        <w:r w:rsidR="00667319">
          <w:rPr>
            <w:rFonts w:asciiTheme="minorHAnsi" w:hAnsiTheme="minorHAnsi"/>
            <w:sz w:val="22"/>
            <w:szCs w:val="22"/>
          </w:rPr>
          <w:t>5</w:t>
        </w:r>
        <w:r>
          <w:rPr>
            <w:rFonts w:asciiTheme="minorHAnsi" w:hAnsiTheme="minorHAnsi"/>
            <w:sz w:val="22"/>
            <w:szCs w:val="22"/>
          </w:rPr>
          <w:t>/</w:t>
        </w:r>
        <w:r w:rsidR="0072433A">
          <w:rPr>
            <w:rFonts w:asciiTheme="minorHAnsi" w:hAnsiTheme="minorHAnsi"/>
            <w:sz w:val="22"/>
            <w:szCs w:val="22"/>
          </w:rPr>
          <w:t>2</w:t>
        </w:r>
        <w:r w:rsidR="00667319">
          <w:rPr>
            <w:rFonts w:asciiTheme="minorHAnsi" w:hAnsiTheme="minorHAnsi"/>
            <w:sz w:val="22"/>
            <w:szCs w:val="22"/>
          </w:rPr>
          <w:t>6</w:t>
        </w:r>
        <w:r w:rsidR="00522676">
          <w:rPr>
            <w:rFonts w:asciiTheme="minorHAnsi" w:hAnsiTheme="minorHAnsi"/>
            <w:sz w:val="22"/>
            <w:szCs w:val="22"/>
          </w:rPr>
          <w:tab/>
          <w:t>E</w:t>
        </w:r>
        <w:r w:rsidR="00522676" w:rsidRPr="0070057C">
          <w:rPr>
            <w:rFonts w:asciiTheme="minorHAnsi" w:hAnsiTheme="minorHAnsi"/>
            <w:sz w:val="22"/>
            <w:szCs w:val="22"/>
          </w:rPr>
          <w:t>LEC362 - Application Development using C++</w:t>
        </w:r>
        <w:r w:rsidR="00522676">
          <w:rPr>
            <w:rFonts w:asciiTheme="minorHAnsi" w:hAnsiTheme="minorHAnsi"/>
            <w:sz w:val="22"/>
            <w:szCs w:val="22"/>
          </w:rPr>
          <w:tab/>
        </w:r>
        <w:r w:rsidR="00522676" w:rsidRPr="00522676">
          <w:rPr>
            <w:rFonts w:asciiTheme="minorHAnsi" w:hAnsiTheme="minorHAnsi"/>
            <w:sz w:val="20"/>
            <w:szCs w:val="20"/>
          </w:rPr>
          <w:fldChar w:fldCharType="begin"/>
        </w:r>
        <w:r w:rsidR="00522676" w:rsidRPr="00522676">
          <w:rPr>
            <w:rFonts w:asciiTheme="minorHAnsi" w:hAnsiTheme="minorHAnsi"/>
            <w:sz w:val="20"/>
            <w:szCs w:val="20"/>
          </w:rPr>
          <w:instrText xml:space="preserve"> PAGE   \* MERGEFORMAT </w:instrText>
        </w:r>
        <w:r w:rsidR="00522676" w:rsidRPr="00522676">
          <w:rPr>
            <w:rFonts w:asciiTheme="minorHAnsi" w:hAnsiTheme="minorHAnsi"/>
            <w:sz w:val="20"/>
            <w:szCs w:val="20"/>
          </w:rPr>
          <w:fldChar w:fldCharType="separate"/>
        </w:r>
        <w:r w:rsidR="00FA1382">
          <w:rPr>
            <w:rFonts w:asciiTheme="minorHAnsi" w:hAnsiTheme="minorHAnsi"/>
            <w:noProof/>
            <w:sz w:val="20"/>
            <w:szCs w:val="20"/>
          </w:rPr>
          <w:t>1</w:t>
        </w:r>
        <w:r w:rsidR="00522676" w:rsidRPr="00522676">
          <w:rPr>
            <w:rFonts w:asciiTheme="minorHAnsi" w:hAnsiTheme="minorHAnsi"/>
            <w:noProof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053FF" w14:textId="77777777" w:rsidR="00181024" w:rsidRDefault="001810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28FAF" w14:textId="77777777" w:rsidR="00502999" w:rsidRDefault="00502999">
      <w:r>
        <w:separator/>
      </w:r>
    </w:p>
  </w:footnote>
  <w:footnote w:type="continuationSeparator" w:id="0">
    <w:p w14:paraId="0775D7C8" w14:textId="77777777" w:rsidR="00502999" w:rsidRDefault="00502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23D4C" w14:textId="77777777" w:rsidR="00181024" w:rsidRDefault="001810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CDAE" w14:textId="77777777" w:rsidR="000A5778" w:rsidRPr="00522676" w:rsidRDefault="0070057C" w:rsidP="00522676">
    <w:pPr>
      <w:rPr>
        <w:noProof/>
        <w:szCs w:val="20"/>
        <w:lang w:eastAsia="en-GB"/>
      </w:rPr>
    </w:pPr>
    <w:r>
      <w:rPr>
        <w:noProof/>
        <w:szCs w:val="20"/>
        <w:lang w:eastAsia="en-GB"/>
      </w:rPr>
      <w:drawing>
        <wp:anchor distT="0" distB="0" distL="114300" distR="114300" simplePos="0" relativeHeight="251657216" behindDoc="1" locked="0" layoutInCell="1" allowOverlap="1" wp14:anchorId="4DA61DC3" wp14:editId="78D09E60">
          <wp:simplePos x="0" y="0"/>
          <wp:positionH relativeFrom="column">
            <wp:posOffset>-900748</wp:posOffset>
          </wp:positionH>
          <wp:positionV relativeFrom="paragraph">
            <wp:posOffset>-458470</wp:posOffset>
          </wp:positionV>
          <wp:extent cx="7620000" cy="1320800"/>
          <wp:effectExtent l="0" t="0" r="0" b="0"/>
          <wp:wrapNone/>
          <wp:docPr id="4" name="Picture 4" descr="committ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mitte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0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4B38E" w14:textId="77777777" w:rsidR="00181024" w:rsidRDefault="001810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B1FCA"/>
    <w:multiLevelType w:val="hybridMultilevel"/>
    <w:tmpl w:val="6A4663C0"/>
    <w:lvl w:ilvl="0" w:tplc="980A443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152CE8"/>
    <w:multiLevelType w:val="hybridMultilevel"/>
    <w:tmpl w:val="11984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72F81"/>
    <w:multiLevelType w:val="hybridMultilevel"/>
    <w:tmpl w:val="CFB29C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204E70"/>
    <w:multiLevelType w:val="hybridMultilevel"/>
    <w:tmpl w:val="DF02E59C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8050771">
    <w:abstractNumId w:val="3"/>
  </w:num>
  <w:num w:numId="2" w16cid:durableId="1768960077">
    <w:abstractNumId w:val="2"/>
  </w:num>
  <w:num w:numId="3" w16cid:durableId="1794985061">
    <w:abstractNumId w:val="1"/>
  </w:num>
  <w:num w:numId="4" w16cid:durableId="169361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063B"/>
    <w:rsid w:val="00001755"/>
    <w:rsid w:val="00021E61"/>
    <w:rsid w:val="00030F4D"/>
    <w:rsid w:val="000658C0"/>
    <w:rsid w:val="000671EA"/>
    <w:rsid w:val="000A5778"/>
    <w:rsid w:val="000B7FC6"/>
    <w:rsid w:val="000C51E3"/>
    <w:rsid w:val="00156692"/>
    <w:rsid w:val="00181024"/>
    <w:rsid w:val="00184654"/>
    <w:rsid w:val="001A6B50"/>
    <w:rsid w:val="001A6F9D"/>
    <w:rsid w:val="002865F4"/>
    <w:rsid w:val="00290268"/>
    <w:rsid w:val="002B5E7C"/>
    <w:rsid w:val="00304D74"/>
    <w:rsid w:val="00382E79"/>
    <w:rsid w:val="004119F6"/>
    <w:rsid w:val="00430D3E"/>
    <w:rsid w:val="00436437"/>
    <w:rsid w:val="004C1A6A"/>
    <w:rsid w:val="004F5596"/>
    <w:rsid w:val="00502999"/>
    <w:rsid w:val="00505257"/>
    <w:rsid w:val="00506115"/>
    <w:rsid w:val="00522676"/>
    <w:rsid w:val="0057615C"/>
    <w:rsid w:val="00581E56"/>
    <w:rsid w:val="005A51D1"/>
    <w:rsid w:val="005D0690"/>
    <w:rsid w:val="00636128"/>
    <w:rsid w:val="00667319"/>
    <w:rsid w:val="00671DCF"/>
    <w:rsid w:val="006805F9"/>
    <w:rsid w:val="006C0CD0"/>
    <w:rsid w:val="0070057C"/>
    <w:rsid w:val="00720C56"/>
    <w:rsid w:val="007231F9"/>
    <w:rsid w:val="0072433A"/>
    <w:rsid w:val="007820AB"/>
    <w:rsid w:val="007C0731"/>
    <w:rsid w:val="007C7022"/>
    <w:rsid w:val="00820CBF"/>
    <w:rsid w:val="00892C75"/>
    <w:rsid w:val="008B11DF"/>
    <w:rsid w:val="008F1888"/>
    <w:rsid w:val="009044B5"/>
    <w:rsid w:val="00906786"/>
    <w:rsid w:val="009A0038"/>
    <w:rsid w:val="009E24F4"/>
    <w:rsid w:val="00A32ABE"/>
    <w:rsid w:val="00A73195"/>
    <w:rsid w:val="00A97732"/>
    <w:rsid w:val="00AC2151"/>
    <w:rsid w:val="00AF3273"/>
    <w:rsid w:val="00AF4F79"/>
    <w:rsid w:val="00B273B3"/>
    <w:rsid w:val="00B619E6"/>
    <w:rsid w:val="00BA042D"/>
    <w:rsid w:val="00BB3122"/>
    <w:rsid w:val="00C2063B"/>
    <w:rsid w:val="00C6021F"/>
    <w:rsid w:val="00CF770C"/>
    <w:rsid w:val="00DB038C"/>
    <w:rsid w:val="00E34D72"/>
    <w:rsid w:val="00E71941"/>
    <w:rsid w:val="00E8598E"/>
    <w:rsid w:val="00EC48F4"/>
    <w:rsid w:val="00ED5B48"/>
    <w:rsid w:val="00FA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34722B4"/>
  <w15:docId w15:val="{93D5E0F1-2424-4EF1-A668-808C9EBE4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8446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84467"/>
    <w:pPr>
      <w:tabs>
        <w:tab w:val="center" w:pos="4320"/>
        <w:tab w:val="right" w:pos="8640"/>
      </w:tabs>
    </w:pPr>
  </w:style>
  <w:style w:type="paragraph" w:customStyle="1" w:styleId="1Address">
    <w:name w:val="1. Address"/>
    <w:basedOn w:val="Normal"/>
    <w:rsid w:val="00C72126"/>
    <w:pPr>
      <w:tabs>
        <w:tab w:val="left" w:pos="170"/>
      </w:tabs>
    </w:pPr>
    <w:rPr>
      <w:rFonts w:ascii="Arial" w:hAnsi="Arial"/>
      <w:color w:val="002462"/>
      <w:sz w:val="15"/>
    </w:rPr>
  </w:style>
  <w:style w:type="paragraph" w:styleId="ListParagraph">
    <w:name w:val="List Paragraph"/>
    <w:basedOn w:val="Normal"/>
    <w:uiPriority w:val="34"/>
    <w:qFormat/>
    <w:rsid w:val="00AC21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21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5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57C"/>
    <w:rPr>
      <w:rFonts w:ascii="Tahoma" w:hAnsi="Tahoma" w:cs="Tahoma"/>
      <w:sz w:val="16"/>
      <w:szCs w:val="16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22676"/>
    <w:rPr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36437"/>
    <w:pPr>
      <w:spacing w:before="100" w:beforeAutospacing="1" w:after="100" w:afterAutospacing="1"/>
    </w:pPr>
    <w:rPr>
      <w:lang w:val="en-US"/>
    </w:rPr>
  </w:style>
  <w:style w:type="table" w:styleId="TableGrid">
    <w:name w:val="Table Grid"/>
    <w:basedOn w:val="TableNormal"/>
    <w:uiPriority w:val="59"/>
    <w:rsid w:val="00CF77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1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jjunju\Desktop\ELEC_362_C++\2017-18\Excirses\W1%20Execerci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3BE1F2-3BB9-465E-91E3-1D37205F5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W1 Execercise.dotx</Template>
  <TotalTime>115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Committee papers - colour</vt:lpstr>
    </vt:vector>
  </TitlesOfParts>
  <Company>Da Vinci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Committee papers - colour</dc:title>
  <dc:creator>Kai</dc:creator>
  <cp:lastModifiedBy>Hasan, Mohammad [mihasan]</cp:lastModifiedBy>
  <cp:revision>28</cp:revision>
  <dcterms:created xsi:type="dcterms:W3CDTF">2016-09-27T11:54:00Z</dcterms:created>
  <dcterms:modified xsi:type="dcterms:W3CDTF">2025-10-07T11:32:00Z</dcterms:modified>
</cp:coreProperties>
</file>