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CAFB" w14:textId="030FA76C" w:rsidR="005A51D1" w:rsidRDefault="00AC2151" w:rsidP="005A51D1">
      <w:pPr>
        <w:jc w:val="center"/>
        <w:rPr>
          <w:rFonts w:asciiTheme="minorHAnsi" w:hAnsiTheme="minorHAnsi"/>
          <w:sz w:val="40"/>
          <w:szCs w:val="40"/>
        </w:rPr>
      </w:pPr>
      <w:r w:rsidRPr="00BA042D">
        <w:rPr>
          <w:rFonts w:asciiTheme="minorHAnsi" w:hAnsiTheme="minorHAnsi"/>
          <w:sz w:val="40"/>
          <w:szCs w:val="40"/>
        </w:rPr>
        <w:t xml:space="preserve">Week </w:t>
      </w:r>
      <w:r w:rsidR="008413EA">
        <w:rPr>
          <w:rFonts w:asciiTheme="minorHAnsi" w:hAnsiTheme="minorHAnsi"/>
          <w:sz w:val="40"/>
          <w:szCs w:val="40"/>
        </w:rPr>
        <w:t>6</w:t>
      </w:r>
    </w:p>
    <w:p w14:paraId="0BE9E5FD" w14:textId="77777777" w:rsidR="00AC2151" w:rsidRPr="000C51E3" w:rsidRDefault="000C51E3" w:rsidP="005A51D1">
      <w:pPr>
        <w:jc w:val="center"/>
        <w:rPr>
          <w:rFonts w:asciiTheme="minorHAnsi" w:hAnsiTheme="minorHAnsi" w:cs="Arial"/>
          <w:sz w:val="40"/>
          <w:szCs w:val="40"/>
          <w:lang w:eastAsia="en-GB"/>
        </w:rPr>
      </w:pPr>
      <w:r w:rsidRPr="000C51E3">
        <w:rPr>
          <w:rFonts w:asciiTheme="minorHAnsi" w:hAnsiTheme="minorHAnsi" w:cs="Arial"/>
          <w:sz w:val="40"/>
          <w:szCs w:val="40"/>
          <w:lang w:eastAsia="en-GB"/>
        </w:rPr>
        <w:t>Practical Exercises</w:t>
      </w:r>
    </w:p>
    <w:p w14:paraId="0B21F48E" w14:textId="7882B417" w:rsidR="00181024" w:rsidRDefault="00297B34" w:rsidP="00F8329B">
      <w:pPr>
        <w:rPr>
          <w:rFonts w:asciiTheme="minorHAnsi" w:hAnsiTheme="minorHAnsi" w:cs="Arial"/>
          <w:lang w:eastAsia="en-GB"/>
        </w:rPr>
      </w:pPr>
      <w:r>
        <w:rPr>
          <w:rFonts w:asciiTheme="minorHAnsi" w:hAnsiTheme="minorHAnsi" w:cs="Arial"/>
          <w:lang w:eastAsia="en-GB"/>
        </w:rPr>
        <w:t xml:space="preserve">Strating from the code you wrote for week5 exercises. Modify that code such that: </w:t>
      </w:r>
    </w:p>
    <w:p w14:paraId="377602BA" w14:textId="77777777" w:rsidR="00F8329B" w:rsidRDefault="00F8329B" w:rsidP="00F8329B">
      <w:pPr>
        <w:rPr>
          <w:rFonts w:asciiTheme="minorHAnsi" w:hAnsiTheme="minorHAnsi" w:cs="Arial"/>
          <w:lang w:eastAsia="en-GB"/>
        </w:rPr>
      </w:pPr>
    </w:p>
    <w:p w14:paraId="60D6EF76" w14:textId="0C81AF0B" w:rsidR="00F8329B" w:rsidRDefault="00106FFB" w:rsidP="00F8329B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Continuing from the last lab session, c</w:t>
      </w:r>
      <w:r w:rsidR="00297B34">
        <w:rPr>
          <w:rFonts w:asciiTheme="minorHAnsi" w:hAnsiTheme="minorHAnsi"/>
        </w:rPr>
        <w:t>reate another module record (object of the class “</w:t>
      </w:r>
      <w:proofErr w:type="spellStart"/>
      <w:r w:rsidR="00297B34">
        <w:rPr>
          <w:rFonts w:asciiTheme="minorHAnsi" w:hAnsiTheme="minorHAnsi"/>
        </w:rPr>
        <w:t>ModuleRecord</w:t>
      </w:r>
      <w:proofErr w:type="spellEnd"/>
      <w:r w:rsidR="00297B34">
        <w:rPr>
          <w:rFonts w:asciiTheme="minorHAnsi" w:hAnsiTheme="minorHAnsi"/>
        </w:rPr>
        <w:t>”) for ELEC340. Defined the same students as those in the module ELEC362, give them different marks in ELEC340 than those they got in ELEC362.</w:t>
      </w:r>
    </w:p>
    <w:p w14:paraId="31C1AB23" w14:textId="1B7317AC" w:rsidR="0096051C" w:rsidRDefault="00297B34" w:rsidP="0096051C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>Implement a standalone function to compute the overall average of a specific student based on their marks in ELE362 and ELEC340</w:t>
      </w:r>
      <w:r w:rsidR="0096051C">
        <w:rPr>
          <w:rFonts w:asciiTheme="minorHAnsi" w:hAnsiTheme="minorHAnsi"/>
        </w:rPr>
        <w:t>.</w:t>
      </w:r>
    </w:p>
    <w:p w14:paraId="34FE71A1" w14:textId="0CD4C568" w:rsidR="00C845ED" w:rsidRDefault="00297B34" w:rsidP="00297B34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Using the function in </w:t>
      </w:r>
      <w:r w:rsidR="000B7CAB">
        <w:rPr>
          <w:rFonts w:asciiTheme="minorHAnsi" w:hAnsiTheme="minorHAnsi"/>
        </w:rPr>
        <w:t>step</w:t>
      </w:r>
      <w:r>
        <w:rPr>
          <w:rFonts w:asciiTheme="minorHAnsi" w:hAnsiTheme="minorHAnsi"/>
        </w:rPr>
        <w:t xml:space="preserve"> 3, students with mark average </w:t>
      </w:r>
      <w:r w:rsidR="000B7CAB">
        <w:rPr>
          <w:rFonts w:asciiTheme="minorHAnsi" w:hAnsiTheme="minorHAnsi"/>
        </w:rPr>
        <w:t>less than</w:t>
      </w:r>
      <w:r>
        <w:rPr>
          <w:rFonts w:asciiTheme="minorHAnsi" w:hAnsiTheme="minorHAnsi"/>
        </w:rPr>
        <w:t xml:space="preserve"> 40 should be moved into a new container.</w:t>
      </w:r>
    </w:p>
    <w:p w14:paraId="42736B05" w14:textId="6A09A3FD" w:rsidR="004A21F7" w:rsidRDefault="00C845ED" w:rsidP="00297B34">
      <w:pPr>
        <w:pStyle w:val="ListParagraph"/>
        <w:numPr>
          <w:ilvl w:val="0"/>
          <w:numId w:val="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Use the sort </w:t>
      </w:r>
      <w:r w:rsidR="00E43275">
        <w:rPr>
          <w:rFonts w:asciiTheme="minorHAnsi" w:hAnsiTheme="minorHAnsi"/>
        </w:rPr>
        <w:t>algorithm</w:t>
      </w:r>
      <w:r>
        <w:rPr>
          <w:rFonts w:asciiTheme="minorHAnsi" w:hAnsiTheme="minorHAnsi"/>
        </w:rPr>
        <w:t xml:space="preserve"> to sort the students based on their average marks. </w:t>
      </w:r>
      <w:r w:rsidR="00E43275">
        <w:rPr>
          <w:rFonts w:asciiTheme="minorHAnsi" w:hAnsiTheme="minorHAnsi"/>
        </w:rPr>
        <w:t>Hint: Define a function by overloading the () operator, the return datatype of the function should match the object to be sorted (i.e. Student)</w:t>
      </w:r>
      <w:r w:rsidR="005631D1">
        <w:rPr>
          <w:rFonts w:asciiTheme="minorHAnsi" w:hAnsiTheme="minorHAnsi"/>
        </w:rPr>
        <w:t>.</w:t>
      </w:r>
    </w:p>
    <w:p w14:paraId="0083BE95" w14:textId="77777777" w:rsidR="00297B34" w:rsidRDefault="00297B34" w:rsidP="00297B34">
      <w:pPr>
        <w:rPr>
          <w:rFonts w:asciiTheme="minorHAnsi" w:hAnsiTheme="minorHAnsi"/>
        </w:rPr>
      </w:pPr>
    </w:p>
    <w:p w14:paraId="66010898" w14:textId="47B8E947" w:rsidR="00DF3F4E" w:rsidRDefault="000B7CAB" w:rsidP="000B7CAB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To run and test your code, create students’ profiles and assign their marks in each module as you wish (no need to consider the user’s input since this is an exercise). </w:t>
      </w:r>
      <w:r w:rsidR="0096051C">
        <w:rPr>
          <w:rFonts w:asciiTheme="minorHAnsi" w:hAnsiTheme="minorHAnsi"/>
        </w:rPr>
        <w:t xml:space="preserve">Use STL </w:t>
      </w:r>
      <w:r w:rsidR="00297B34">
        <w:rPr>
          <w:rFonts w:asciiTheme="minorHAnsi" w:hAnsiTheme="minorHAnsi"/>
        </w:rPr>
        <w:t>algorithms as mu</w:t>
      </w:r>
      <w:r>
        <w:rPr>
          <w:rFonts w:asciiTheme="minorHAnsi" w:hAnsiTheme="minorHAnsi"/>
        </w:rPr>
        <w:t>c</w:t>
      </w:r>
      <w:r w:rsidR="00297B34">
        <w:rPr>
          <w:rFonts w:asciiTheme="minorHAnsi" w:hAnsiTheme="minorHAnsi"/>
        </w:rPr>
        <w:t>h as possible in this exercise.</w:t>
      </w:r>
    </w:p>
    <w:p w14:paraId="356A6BD8" w14:textId="77777777" w:rsidR="00C56B5E" w:rsidRDefault="00C56B5E" w:rsidP="004A21F7">
      <w:pPr>
        <w:pStyle w:val="ListParagraph"/>
        <w:rPr>
          <w:rFonts w:asciiTheme="minorHAnsi" w:hAnsiTheme="minorHAnsi"/>
        </w:rPr>
      </w:pPr>
    </w:p>
    <w:p w14:paraId="08C77357" w14:textId="5D0DC4D4" w:rsidR="00C56B5E" w:rsidRDefault="00C56B5E" w:rsidP="004A21F7">
      <w:pPr>
        <w:pStyle w:val="ListParagraph"/>
        <w:rPr>
          <w:rFonts w:asciiTheme="minorHAnsi" w:hAnsiTheme="minorHAnsi"/>
        </w:rPr>
      </w:pPr>
    </w:p>
    <w:p w14:paraId="712C65D3" w14:textId="77777777" w:rsidR="00C56B5E" w:rsidRDefault="00C56B5E" w:rsidP="004A21F7">
      <w:pPr>
        <w:pStyle w:val="ListParagraph"/>
        <w:rPr>
          <w:rFonts w:asciiTheme="minorHAnsi" w:hAnsiTheme="minorHAnsi"/>
        </w:rPr>
      </w:pPr>
    </w:p>
    <w:p w14:paraId="3B1438AF" w14:textId="77777777" w:rsidR="004A21F7" w:rsidRPr="004A21F7" w:rsidRDefault="004A21F7" w:rsidP="004A21F7">
      <w:pPr>
        <w:pStyle w:val="ListParagraph"/>
        <w:rPr>
          <w:rFonts w:asciiTheme="minorHAnsi" w:hAnsiTheme="minorHAnsi"/>
        </w:rPr>
      </w:pPr>
    </w:p>
    <w:p w14:paraId="78B921DA" w14:textId="77777777" w:rsidR="004A21F7" w:rsidRPr="004A21F7" w:rsidRDefault="004A21F7" w:rsidP="004A21F7">
      <w:pPr>
        <w:rPr>
          <w:rFonts w:asciiTheme="minorHAnsi" w:hAnsiTheme="minorHAnsi"/>
        </w:rPr>
      </w:pPr>
    </w:p>
    <w:p w14:paraId="21550AA0" w14:textId="75354CA8" w:rsidR="00AF3273" w:rsidRPr="00FA586B" w:rsidRDefault="00AF3273" w:rsidP="00FA586B">
      <w:pPr>
        <w:pStyle w:val="ListParagraph"/>
        <w:ind w:left="644"/>
        <w:rPr>
          <w:rFonts w:asciiTheme="minorHAnsi" w:hAnsiTheme="minorHAnsi"/>
        </w:rPr>
      </w:pPr>
    </w:p>
    <w:p w14:paraId="30AFB099" w14:textId="77777777" w:rsidR="006C0CD0" w:rsidRDefault="006C0CD0" w:rsidP="00A97732">
      <w:pPr>
        <w:pStyle w:val="ListParagraph"/>
        <w:rPr>
          <w:rFonts w:asciiTheme="minorHAnsi" w:hAnsiTheme="minorHAnsi" w:cs="Arial"/>
          <w:lang w:eastAsia="en-GB"/>
        </w:rPr>
      </w:pPr>
    </w:p>
    <w:p w14:paraId="0436012C" w14:textId="77777777" w:rsidR="00C2063B" w:rsidRPr="000B7FC6" w:rsidRDefault="00C2063B" w:rsidP="00181024">
      <w:pPr>
        <w:pStyle w:val="ListParagraph"/>
        <w:rPr>
          <w:rFonts w:asciiTheme="minorHAnsi" w:hAnsiTheme="minorHAnsi"/>
        </w:rPr>
      </w:pPr>
    </w:p>
    <w:sectPr w:rsidR="00C2063B" w:rsidRPr="000B7FC6" w:rsidSect="005226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242" w:right="1268" w:bottom="1440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2134" w14:textId="77777777" w:rsidR="003B3026" w:rsidRDefault="003B3026">
      <w:r>
        <w:separator/>
      </w:r>
    </w:p>
  </w:endnote>
  <w:endnote w:type="continuationSeparator" w:id="0">
    <w:p w14:paraId="3C0E05C0" w14:textId="77777777" w:rsidR="003B3026" w:rsidRDefault="003B3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7E742" w14:textId="77777777" w:rsidR="00181024" w:rsidRDefault="001810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1412493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0"/>
        <w:szCs w:val="20"/>
      </w:rPr>
    </w:sdtEndPr>
    <w:sdtContent>
      <w:p w14:paraId="636C67A9" w14:textId="0CBC5D07" w:rsidR="00522676" w:rsidRDefault="006805F9" w:rsidP="007820AB">
        <w:pPr>
          <w:pStyle w:val="Footer"/>
          <w:jc w:val="right"/>
        </w:pPr>
        <w:r>
          <w:rPr>
            <w:rFonts w:asciiTheme="minorHAnsi" w:hAnsiTheme="minorHAnsi"/>
            <w:sz w:val="22"/>
            <w:szCs w:val="22"/>
          </w:rPr>
          <w:t>20</w:t>
        </w:r>
        <w:r w:rsidR="007820AB">
          <w:rPr>
            <w:rFonts w:asciiTheme="minorHAnsi" w:hAnsiTheme="minorHAnsi"/>
            <w:sz w:val="22"/>
            <w:szCs w:val="22"/>
          </w:rPr>
          <w:t>2</w:t>
        </w:r>
        <w:r w:rsidR="002F2887">
          <w:rPr>
            <w:rFonts w:asciiTheme="minorHAnsi" w:hAnsiTheme="minorHAnsi"/>
            <w:sz w:val="22"/>
            <w:szCs w:val="22"/>
          </w:rPr>
          <w:t>5</w:t>
        </w:r>
        <w:r>
          <w:rPr>
            <w:rFonts w:asciiTheme="minorHAnsi" w:hAnsiTheme="minorHAnsi"/>
            <w:sz w:val="22"/>
            <w:szCs w:val="22"/>
          </w:rPr>
          <w:t>/</w:t>
        </w:r>
        <w:r w:rsidR="0072433A">
          <w:rPr>
            <w:rFonts w:asciiTheme="minorHAnsi" w:hAnsiTheme="minorHAnsi"/>
            <w:sz w:val="22"/>
            <w:szCs w:val="22"/>
          </w:rPr>
          <w:t>2</w:t>
        </w:r>
        <w:r w:rsidR="002F2887">
          <w:rPr>
            <w:rFonts w:asciiTheme="minorHAnsi" w:hAnsiTheme="minorHAnsi"/>
            <w:sz w:val="22"/>
            <w:szCs w:val="22"/>
          </w:rPr>
          <w:t>6</w:t>
        </w:r>
        <w:r w:rsidR="00522676">
          <w:rPr>
            <w:rFonts w:asciiTheme="minorHAnsi" w:hAnsiTheme="minorHAnsi"/>
            <w:sz w:val="22"/>
            <w:szCs w:val="22"/>
          </w:rPr>
          <w:tab/>
          <w:t>E</w:t>
        </w:r>
        <w:r w:rsidR="00522676" w:rsidRPr="0070057C">
          <w:rPr>
            <w:rFonts w:asciiTheme="minorHAnsi" w:hAnsiTheme="minorHAnsi"/>
            <w:sz w:val="22"/>
            <w:szCs w:val="22"/>
          </w:rPr>
          <w:t>LEC362 - Application Development using C++</w:t>
        </w:r>
        <w:r w:rsidR="00522676">
          <w:rPr>
            <w:rFonts w:asciiTheme="minorHAnsi" w:hAnsiTheme="minorHAnsi"/>
            <w:sz w:val="22"/>
            <w:szCs w:val="22"/>
          </w:rPr>
          <w:tab/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begin"/>
        </w:r>
        <w:r w:rsidR="00522676" w:rsidRPr="00522676">
          <w:rPr>
            <w:rFonts w:asciiTheme="minorHAnsi" w:hAnsiTheme="minorHAnsi"/>
            <w:sz w:val="20"/>
            <w:szCs w:val="20"/>
          </w:rPr>
          <w:instrText xml:space="preserve"> PAGE   \* MERGEFORMAT </w:instrText>
        </w:r>
        <w:r w:rsidR="00522676" w:rsidRPr="00522676">
          <w:rPr>
            <w:rFonts w:asciiTheme="minorHAnsi" w:hAnsiTheme="minorHAnsi"/>
            <w:sz w:val="20"/>
            <w:szCs w:val="20"/>
          </w:rPr>
          <w:fldChar w:fldCharType="separate"/>
        </w:r>
        <w:r w:rsidR="00FA1382">
          <w:rPr>
            <w:rFonts w:asciiTheme="minorHAnsi" w:hAnsiTheme="minorHAnsi"/>
            <w:noProof/>
            <w:sz w:val="20"/>
            <w:szCs w:val="20"/>
          </w:rPr>
          <w:t>1</w:t>
        </w:r>
        <w:r w:rsidR="00522676" w:rsidRPr="00522676">
          <w:rPr>
            <w:rFonts w:asciiTheme="minorHAnsi" w:hAnsiTheme="minorHAnsi"/>
            <w:noProof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53FF" w14:textId="77777777" w:rsidR="00181024" w:rsidRDefault="00181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15844" w14:textId="77777777" w:rsidR="003B3026" w:rsidRDefault="003B3026">
      <w:r>
        <w:separator/>
      </w:r>
    </w:p>
  </w:footnote>
  <w:footnote w:type="continuationSeparator" w:id="0">
    <w:p w14:paraId="234A36C9" w14:textId="77777777" w:rsidR="003B3026" w:rsidRDefault="003B3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3D4C" w14:textId="77777777" w:rsidR="00181024" w:rsidRDefault="001810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CDAE" w14:textId="77777777" w:rsidR="000A5778" w:rsidRPr="00522676" w:rsidRDefault="0070057C" w:rsidP="00522676">
    <w:pPr>
      <w:rPr>
        <w:noProof/>
        <w:szCs w:val="20"/>
        <w:lang w:eastAsia="en-GB"/>
      </w:rPr>
    </w:pPr>
    <w:r>
      <w:rPr>
        <w:noProof/>
        <w:szCs w:val="20"/>
        <w:lang w:eastAsia="en-GB"/>
      </w:rPr>
      <w:drawing>
        <wp:anchor distT="0" distB="0" distL="114300" distR="114300" simplePos="0" relativeHeight="251657216" behindDoc="1" locked="0" layoutInCell="1" allowOverlap="1" wp14:anchorId="4DA61DC3" wp14:editId="78D09E60">
          <wp:simplePos x="0" y="0"/>
          <wp:positionH relativeFrom="column">
            <wp:posOffset>-900748</wp:posOffset>
          </wp:positionH>
          <wp:positionV relativeFrom="paragraph">
            <wp:posOffset>-458470</wp:posOffset>
          </wp:positionV>
          <wp:extent cx="7620000" cy="1320800"/>
          <wp:effectExtent l="0" t="0" r="0" b="0"/>
          <wp:wrapNone/>
          <wp:docPr id="4" name="Picture 4" descr="committe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mitte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0" cy="132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4B38E" w14:textId="77777777" w:rsidR="00181024" w:rsidRDefault="001810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1FCA"/>
    <w:multiLevelType w:val="hybridMultilevel"/>
    <w:tmpl w:val="6A4663C0"/>
    <w:lvl w:ilvl="0" w:tplc="980A44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52CE8"/>
    <w:multiLevelType w:val="hybridMultilevel"/>
    <w:tmpl w:val="11984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72F81"/>
    <w:multiLevelType w:val="hybridMultilevel"/>
    <w:tmpl w:val="CFB29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B4FF5"/>
    <w:multiLevelType w:val="hybridMultilevel"/>
    <w:tmpl w:val="60261772"/>
    <w:lvl w:ilvl="0" w:tplc="E14826A2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04E70"/>
    <w:multiLevelType w:val="hybridMultilevel"/>
    <w:tmpl w:val="DF02E59C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8050771">
    <w:abstractNumId w:val="4"/>
  </w:num>
  <w:num w:numId="2" w16cid:durableId="1768960077">
    <w:abstractNumId w:val="2"/>
  </w:num>
  <w:num w:numId="3" w16cid:durableId="1794985061">
    <w:abstractNumId w:val="1"/>
  </w:num>
  <w:num w:numId="4" w16cid:durableId="1693610444">
    <w:abstractNumId w:val="0"/>
  </w:num>
  <w:num w:numId="5" w16cid:durableId="2113358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063B"/>
    <w:rsid w:val="00001755"/>
    <w:rsid w:val="00021E61"/>
    <w:rsid w:val="00030F4D"/>
    <w:rsid w:val="000658C0"/>
    <w:rsid w:val="000671EA"/>
    <w:rsid w:val="000770D7"/>
    <w:rsid w:val="000A5778"/>
    <w:rsid w:val="000B7CAB"/>
    <w:rsid w:val="000B7FC6"/>
    <w:rsid w:val="000C51E3"/>
    <w:rsid w:val="00106FFB"/>
    <w:rsid w:val="0012608F"/>
    <w:rsid w:val="00156692"/>
    <w:rsid w:val="00181024"/>
    <w:rsid w:val="00184654"/>
    <w:rsid w:val="001A6B50"/>
    <w:rsid w:val="001A6F9D"/>
    <w:rsid w:val="002533E5"/>
    <w:rsid w:val="00277A7D"/>
    <w:rsid w:val="002865F4"/>
    <w:rsid w:val="00290268"/>
    <w:rsid w:val="00292D94"/>
    <w:rsid w:val="00297B34"/>
    <w:rsid w:val="002B5E7C"/>
    <w:rsid w:val="002F2887"/>
    <w:rsid w:val="00304D74"/>
    <w:rsid w:val="00325491"/>
    <w:rsid w:val="00382E79"/>
    <w:rsid w:val="00396FAB"/>
    <w:rsid w:val="003B3026"/>
    <w:rsid w:val="003F0F11"/>
    <w:rsid w:val="004119F6"/>
    <w:rsid w:val="00430D3E"/>
    <w:rsid w:val="00436437"/>
    <w:rsid w:val="00484756"/>
    <w:rsid w:val="00496E97"/>
    <w:rsid w:val="004A21F7"/>
    <w:rsid w:val="004C1A6A"/>
    <w:rsid w:val="004F0D9B"/>
    <w:rsid w:val="004F5596"/>
    <w:rsid w:val="00505257"/>
    <w:rsid w:val="00506115"/>
    <w:rsid w:val="00522676"/>
    <w:rsid w:val="00540100"/>
    <w:rsid w:val="005631D1"/>
    <w:rsid w:val="0057615C"/>
    <w:rsid w:val="00581E56"/>
    <w:rsid w:val="00592ECE"/>
    <w:rsid w:val="005A51D1"/>
    <w:rsid w:val="005D0690"/>
    <w:rsid w:val="005D08F3"/>
    <w:rsid w:val="0061073F"/>
    <w:rsid w:val="00636128"/>
    <w:rsid w:val="00671DCF"/>
    <w:rsid w:val="006805F9"/>
    <w:rsid w:val="006C0CD0"/>
    <w:rsid w:val="0070057C"/>
    <w:rsid w:val="00720C56"/>
    <w:rsid w:val="007231F9"/>
    <w:rsid w:val="0072433A"/>
    <w:rsid w:val="007820AB"/>
    <w:rsid w:val="007C0731"/>
    <w:rsid w:val="007C5E3B"/>
    <w:rsid w:val="007C7022"/>
    <w:rsid w:val="00820CBF"/>
    <w:rsid w:val="008413EA"/>
    <w:rsid w:val="00892C75"/>
    <w:rsid w:val="008B11DF"/>
    <w:rsid w:val="008F1888"/>
    <w:rsid w:val="009044B5"/>
    <w:rsid w:val="0096051C"/>
    <w:rsid w:val="009667CF"/>
    <w:rsid w:val="009A0038"/>
    <w:rsid w:val="009E24F4"/>
    <w:rsid w:val="009F6DC9"/>
    <w:rsid w:val="00A32ABE"/>
    <w:rsid w:val="00A73195"/>
    <w:rsid w:val="00A969C5"/>
    <w:rsid w:val="00A97732"/>
    <w:rsid w:val="00AC0156"/>
    <w:rsid w:val="00AC2151"/>
    <w:rsid w:val="00AF3273"/>
    <w:rsid w:val="00AF4F79"/>
    <w:rsid w:val="00AF7F55"/>
    <w:rsid w:val="00B273B3"/>
    <w:rsid w:val="00B30408"/>
    <w:rsid w:val="00B619E6"/>
    <w:rsid w:val="00B7435A"/>
    <w:rsid w:val="00BA042D"/>
    <w:rsid w:val="00BB3122"/>
    <w:rsid w:val="00BD1FE2"/>
    <w:rsid w:val="00BD4554"/>
    <w:rsid w:val="00BE4D02"/>
    <w:rsid w:val="00C2063B"/>
    <w:rsid w:val="00C46DA5"/>
    <w:rsid w:val="00C50C1B"/>
    <w:rsid w:val="00C56B5E"/>
    <w:rsid w:val="00C6021F"/>
    <w:rsid w:val="00C843F6"/>
    <w:rsid w:val="00C845ED"/>
    <w:rsid w:val="00CF770C"/>
    <w:rsid w:val="00D2670C"/>
    <w:rsid w:val="00D3505C"/>
    <w:rsid w:val="00D710EB"/>
    <w:rsid w:val="00DB038C"/>
    <w:rsid w:val="00DF3F4E"/>
    <w:rsid w:val="00E07AC1"/>
    <w:rsid w:val="00E34D72"/>
    <w:rsid w:val="00E40214"/>
    <w:rsid w:val="00E43275"/>
    <w:rsid w:val="00E505F6"/>
    <w:rsid w:val="00E60894"/>
    <w:rsid w:val="00E71941"/>
    <w:rsid w:val="00E8598E"/>
    <w:rsid w:val="00EC48F4"/>
    <w:rsid w:val="00ED5B48"/>
    <w:rsid w:val="00F24360"/>
    <w:rsid w:val="00F655E2"/>
    <w:rsid w:val="00F8329B"/>
    <w:rsid w:val="00FA1382"/>
    <w:rsid w:val="00FA586B"/>
    <w:rsid w:val="00FA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34722B4"/>
  <w15:docId w15:val="{93D5E0F1-2424-4EF1-A668-808C9EBE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844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84467"/>
    <w:pPr>
      <w:tabs>
        <w:tab w:val="center" w:pos="4320"/>
        <w:tab w:val="right" w:pos="8640"/>
      </w:tabs>
    </w:pPr>
  </w:style>
  <w:style w:type="paragraph" w:customStyle="1" w:styleId="1Address">
    <w:name w:val="1. Address"/>
    <w:basedOn w:val="Normal"/>
    <w:rsid w:val="00C72126"/>
    <w:pPr>
      <w:tabs>
        <w:tab w:val="left" w:pos="170"/>
      </w:tabs>
    </w:pPr>
    <w:rPr>
      <w:rFonts w:ascii="Arial" w:hAnsi="Arial"/>
      <w:color w:val="002462"/>
      <w:sz w:val="15"/>
    </w:rPr>
  </w:style>
  <w:style w:type="paragraph" w:styleId="ListParagraph">
    <w:name w:val="List Paragraph"/>
    <w:basedOn w:val="Normal"/>
    <w:uiPriority w:val="34"/>
    <w:qFormat/>
    <w:rsid w:val="00AC21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21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05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57C"/>
    <w:rPr>
      <w:rFonts w:ascii="Tahoma" w:hAnsi="Tahoma" w:cs="Tahoma"/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22676"/>
    <w:rPr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36437"/>
    <w:pPr>
      <w:spacing w:before="100" w:beforeAutospacing="1" w:after="100" w:afterAutospacing="1"/>
    </w:pPr>
    <w:rPr>
      <w:lang w:val="en-US"/>
    </w:rPr>
  </w:style>
  <w:style w:type="table" w:styleId="TableGrid">
    <w:name w:val="Table Grid"/>
    <w:basedOn w:val="TableNormal"/>
    <w:uiPriority w:val="59"/>
    <w:rsid w:val="00CF77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1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jjunju\Desktop\ELEC_362_C++\2017-18\Excirses\W1%20Execerci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3BE1F2-3BB9-465E-91E3-1D37205F5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W1 Execercise.dotx</Template>
  <TotalTime>112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Committee papers - colour</vt:lpstr>
    </vt:vector>
  </TitlesOfParts>
  <Company>Da Vinci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papers - colour</dc:title>
  <dc:creator>Kai</dc:creator>
  <cp:lastModifiedBy>Hasan, Mohammad [mihasan]</cp:lastModifiedBy>
  <cp:revision>12</cp:revision>
  <dcterms:created xsi:type="dcterms:W3CDTF">2024-10-21T13:14:00Z</dcterms:created>
  <dcterms:modified xsi:type="dcterms:W3CDTF">2025-10-27T14:52:00Z</dcterms:modified>
</cp:coreProperties>
</file>